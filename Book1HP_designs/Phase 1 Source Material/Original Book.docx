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57" w:after="0" w:line="512" w:lineRule="exact"/>
        <w:ind w:left="58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36pt;margin-top:36pt;width:540pt;height:720pt;mso-position-horizontal-relative:page;mso-position-vertical-relative:page;z-index:-712" coordorigin="720,720" coordsize="10800,14400">
            <v:shape style="position:absolute;left:760;top:760;width:10740;height:14340" type="#_x0000_t75">
              <v:imagedata r:id="rId5" o:title=""/>
            </v:shape>
            <v:group style="position:absolute;left:740;top:740;width:10760;height:14360" coordorigin="740,740" coordsize="10760,14360">
              <v:shape style="position:absolute;left:740;top:740;width:10760;height:14360" coordorigin="740,740" coordsize="10760,14360" path="m740,15100l11500,15100,11500,740,740,740,740,15100xe" filled="f" stroked="t" strokeweight="2pt" strokecolor="#231F20">
                <v:path arrowok="t"/>
              </v:shape>
            </v:group>
            <v:group style="position:absolute;left:2011;top:3875;width:8240;height:8885" coordorigin="2011,3875" coordsize="8240,8885">
              <v:shape style="position:absolute;left:2011;top:3875;width:8240;height:8885" coordorigin="2011,3875" coordsize="8240,8885" path="m2011,12760l10251,12760,10251,3875,2011,3875,2011,12760e" filled="t" fillcolor="#FFFFFF" stroked="f">
                <v:path arrowok="t"/>
                <v:fill/>
              </v:shape>
              <v:shape style="position:absolute;left:2031;top:3895;width:8208;height:8865" type="#_x0000_t75">
                <v:imagedata r:id="rId6" o:title=""/>
              </v:shape>
            </v:group>
            <v:group style="position:absolute;left:2011;top:3875;width:8240;height:8885" coordorigin="2011,3875" coordsize="8240,8885">
              <v:shape style="position:absolute;left:2011;top:3875;width:8240;height:8885" coordorigin="2011,3875" coordsize="8240,8885" path="m2011,12760l10251,12760,10251,3875,2011,3875,2011,12760xe" filled="f" stroked="t" strokeweight="2pt" strokecolor="#231F20">
                <v:path arrowok="t"/>
              </v:shape>
              <v:shape style="position:absolute;left:2230;top:11932;width:1654;height:1654" type="#_x0000_t75">
                <v:imagedata r:id="rId7" o:title=""/>
              </v:shape>
              <v:shape style="position:absolute;left:2712;top:12681;width:290;height:156" type="#_x0000_t75">
                <v:imagedata r:id="rId8" o:title=""/>
              </v:shape>
            </v:group>
            <v:group style="position:absolute;left:2712;top:12681;width:290;height:156" coordorigin="2712,12681" coordsize="290,156">
              <v:shape style="position:absolute;left:2712;top:12681;width:290;height:156" coordorigin="2712,12681" coordsize="290,156" path="m2712,12837l3002,12837,3002,12681,2712,12681,2712,12837xe" filled="f" stroked="t" strokeweight=".1pt" strokecolor="#231F2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81"/>
          <w:b/>
          <w:bCs/>
          <w:position w:val="-2"/>
        </w:rPr>
        <w:t>A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81"/>
          <w:b/>
          <w:bCs/>
          <w:position w:val="-2"/>
        </w:rPr>
        <w:t>n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36"/>
          <w:w w:val="8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72"/>
          <w:b/>
          <w:bCs/>
          <w:position w:val="-2"/>
        </w:rPr>
        <w:t>I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87"/>
          <w:b/>
          <w:bCs/>
          <w:position w:val="-2"/>
        </w:rPr>
        <w:t>m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102"/>
          <w:b/>
          <w:bCs/>
          <w:position w:val="-2"/>
        </w:rPr>
        <w:t>a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80"/>
          <w:b/>
          <w:bCs/>
          <w:position w:val="-2"/>
        </w:rPr>
        <w:t>g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94"/>
          <w:b/>
          <w:bCs/>
          <w:position w:val="-2"/>
        </w:rPr>
        <w:t>i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96"/>
          <w:b/>
          <w:bCs/>
          <w:position w:val="-2"/>
        </w:rPr>
        <w:t>n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95"/>
          <w:b/>
          <w:bCs/>
          <w:position w:val="-2"/>
        </w:rPr>
        <w:t>e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1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71"/>
          <w:b/>
          <w:bCs/>
          <w:position w:val="-2"/>
        </w:rPr>
        <w:t>&amp;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44"/>
          <w:w w:val="7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59"/>
          <w:b/>
          <w:bCs/>
          <w:position w:val="-2"/>
        </w:rPr>
        <w:t>C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86"/>
          <w:b/>
          <w:bCs/>
          <w:position w:val="-2"/>
        </w:rPr>
        <w:t>r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95"/>
          <w:b/>
          <w:bCs/>
          <w:position w:val="-2"/>
        </w:rPr>
        <w:t>e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102"/>
          <w:b/>
          <w:bCs/>
          <w:position w:val="-2"/>
        </w:rPr>
        <w:t>a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91"/>
          <w:b/>
          <w:bCs/>
          <w:position w:val="-2"/>
        </w:rPr>
        <w:t>t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95"/>
          <w:b/>
          <w:bCs/>
          <w:position w:val="-2"/>
        </w:rPr>
        <w:t>e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11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61"/>
          <w:b/>
          <w:bCs/>
          <w:position w:val="-2"/>
        </w:rPr>
        <w:t>Y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88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96"/>
          <w:b/>
          <w:bCs/>
          <w:position w:val="-2"/>
        </w:rPr>
        <w:t>u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86"/>
          <w:b/>
          <w:bCs/>
          <w:position w:val="-2"/>
        </w:rPr>
        <w:t>r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11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66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90"/>
          <w:b/>
          <w:bCs/>
          <w:position w:val="-2"/>
        </w:rPr>
        <w:t>w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96"/>
          <w:b/>
          <w:bCs/>
          <w:position w:val="-2"/>
        </w:rPr>
        <w:t>n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11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-7"/>
          <w:w w:val="82"/>
          <w:b/>
          <w:bCs/>
          <w:position w:val="-2"/>
        </w:rPr>
        <w:t>W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82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82"/>
          <w:b/>
          <w:bCs/>
          <w:position w:val="-2"/>
        </w:rPr>
        <w:t>r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82"/>
          <w:b/>
          <w:bCs/>
          <w:position w:val="-2"/>
        </w:rPr>
        <w:t>l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82"/>
          <w:b/>
          <w:bCs/>
          <w:position w:val="-2"/>
        </w:rPr>
        <w:t>d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42"/>
          <w:w w:val="82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70"/>
          <w:b/>
          <w:bCs/>
          <w:position w:val="-2"/>
        </w:rPr>
        <w:t>B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88"/>
          <w:b/>
          <w:bCs/>
          <w:position w:val="-2"/>
        </w:rPr>
        <w:t>oo</w:t>
      </w:r>
      <w:r>
        <w:rPr>
          <w:rFonts w:ascii="Times New Roman" w:hAnsi="Times New Roman" w:cs="Times New Roman" w:eastAsia="Times New Roman"/>
          <w:sz w:val="46"/>
          <w:szCs w:val="46"/>
          <w:color w:val="A36251"/>
          <w:spacing w:val="0"/>
          <w:w w:val="84"/>
          <w:b/>
          <w:bCs/>
          <w:position w:val="-2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color w:val="A36251"/>
          <w:spacing w:val="0"/>
          <w:w w:val="82"/>
          <w:b/>
          <w:bCs/>
          <w:position w:val="6"/>
        </w:rPr>
        <w:t>™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5" w:after="0" w:line="240" w:lineRule="auto"/>
        <w:ind w:left="3927" w:right="3907"/>
        <w:jc w:val="center"/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FFFFFF"/>
          <w:spacing w:val="20"/>
          <w:w w:val="80"/>
        </w:rPr>
        <w:t>B</w:t>
      </w:r>
      <w:r>
        <w:rPr>
          <w:rFonts w:ascii="Times New Roman" w:hAnsi="Times New Roman" w:cs="Times New Roman" w:eastAsia="Times New Roman"/>
          <w:sz w:val="38"/>
          <w:szCs w:val="38"/>
          <w:color w:val="FFFFFF"/>
          <w:spacing w:val="20"/>
          <w:w w:val="104"/>
        </w:rPr>
        <w:t>o</w:t>
      </w:r>
      <w:r>
        <w:rPr>
          <w:rFonts w:ascii="Times New Roman" w:hAnsi="Times New Roman" w:cs="Times New Roman" w:eastAsia="Times New Roman"/>
          <w:sz w:val="38"/>
          <w:szCs w:val="38"/>
          <w:color w:val="FFFFFF"/>
          <w:spacing w:val="20"/>
          <w:w w:val="104"/>
        </w:rPr>
        <w:t>o</w:t>
      </w:r>
      <w:r>
        <w:rPr>
          <w:rFonts w:ascii="Times New Roman" w:hAnsi="Times New Roman" w:cs="Times New Roman" w:eastAsia="Times New Roman"/>
          <w:sz w:val="38"/>
          <w:szCs w:val="38"/>
          <w:color w:val="FFFFFF"/>
          <w:spacing w:val="0"/>
          <w:w w:val="119"/>
        </w:rPr>
        <w:t>k</w:t>
      </w:r>
      <w:r>
        <w:rPr>
          <w:rFonts w:ascii="Times New Roman" w:hAnsi="Times New Roman" w:cs="Times New Roman" w:eastAsia="Times New Roman"/>
          <w:sz w:val="38"/>
          <w:szCs w:val="38"/>
          <w:color w:val="FFFFF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FFFFF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FFFFF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23" w:right="3303"/>
        <w:jc w:val="center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FFFFFF"/>
          <w:spacing w:val="0"/>
          <w:w w:val="67"/>
        </w:rPr>
        <w:t>—</w:t>
      </w:r>
      <w:r>
        <w:rPr>
          <w:rFonts w:ascii="Times New Roman" w:hAnsi="Times New Roman" w:cs="Times New Roman" w:eastAsia="Times New Roman"/>
          <w:sz w:val="36"/>
          <w:szCs w:val="36"/>
          <w:color w:val="FFFFFF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FFFFFF"/>
          <w:spacing w:val="6"/>
          <w:w w:val="67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FFFFFF"/>
          <w:spacing w:val="17"/>
          <w:w w:val="66"/>
        </w:rPr>
        <w:t>C</w:t>
      </w:r>
      <w:r>
        <w:rPr>
          <w:rFonts w:ascii="Times New Roman" w:hAnsi="Times New Roman" w:cs="Times New Roman" w:eastAsia="Times New Roman"/>
          <w:sz w:val="36"/>
          <w:szCs w:val="36"/>
          <w:color w:val="FFFFFF"/>
          <w:spacing w:val="17"/>
          <w:w w:val="107"/>
        </w:rPr>
        <w:t>r</w:t>
      </w:r>
      <w:r>
        <w:rPr>
          <w:rFonts w:ascii="Times New Roman" w:hAnsi="Times New Roman" w:cs="Times New Roman" w:eastAsia="Times New Roman"/>
          <w:sz w:val="36"/>
          <w:szCs w:val="36"/>
          <w:color w:val="FFFFFF"/>
          <w:spacing w:val="17"/>
          <w:w w:val="92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color w:val="FFFFFF"/>
          <w:spacing w:val="17"/>
          <w:w w:val="111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FFFFFF"/>
          <w:spacing w:val="17"/>
          <w:w w:val="109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FFFFFF"/>
          <w:spacing w:val="17"/>
          <w:w w:val="92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color w:val="FFFFFF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36"/>
          <w:szCs w:val="36"/>
          <w:color w:val="FFFFF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FFFFFF"/>
          <w:spacing w:val="17"/>
          <w:w w:val="100"/>
        </w:rPr>
        <w:t>b</w:t>
      </w:r>
      <w:r>
        <w:rPr>
          <w:rFonts w:ascii="Times New Roman" w:hAnsi="Times New Roman" w:cs="Times New Roman" w:eastAsia="Times New Roman"/>
          <w:sz w:val="36"/>
          <w:szCs w:val="36"/>
          <w:color w:val="FFFFF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36"/>
          <w:szCs w:val="36"/>
          <w:color w:val="FFFFF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FFFFFF"/>
          <w:spacing w:val="0"/>
          <w:w w:val="67"/>
        </w:rPr>
        <w:t>—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</w:rPr>
      </w:r>
    </w:p>
    <w:p>
      <w:pPr>
        <w:spacing w:before="0" w:after="0" w:line="503" w:lineRule="exact"/>
        <w:ind w:left="3131" w:right="3111"/>
        <w:jc w:val="center"/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44"/>
          <w:szCs w:val="44"/>
          <w:color w:val="FFFFFF"/>
          <w:spacing w:val="22"/>
          <w:w w:val="70"/>
          <w:position w:val="-1"/>
        </w:rPr>
        <w:t>L</w:t>
      </w:r>
      <w:r>
        <w:rPr>
          <w:rFonts w:ascii="Times New Roman" w:hAnsi="Times New Roman" w:cs="Times New Roman" w:eastAsia="Times New Roman"/>
          <w:sz w:val="44"/>
          <w:szCs w:val="44"/>
          <w:color w:val="FFFFFF"/>
          <w:spacing w:val="22"/>
          <w:w w:val="97"/>
          <w:position w:val="-1"/>
        </w:rPr>
        <w:t>i</w:t>
      </w:r>
      <w:r>
        <w:rPr>
          <w:rFonts w:ascii="Times New Roman" w:hAnsi="Times New Roman" w:cs="Times New Roman" w:eastAsia="Times New Roman"/>
          <w:sz w:val="44"/>
          <w:szCs w:val="44"/>
          <w:color w:val="FFFFFF"/>
          <w:spacing w:val="23"/>
          <w:w w:val="104"/>
          <w:position w:val="-1"/>
        </w:rPr>
        <w:t>n</w:t>
      </w:r>
      <w:r>
        <w:rPr>
          <w:rFonts w:ascii="Times New Roman" w:hAnsi="Times New Roman" w:cs="Times New Roman" w:eastAsia="Times New Roman"/>
          <w:sz w:val="44"/>
          <w:szCs w:val="44"/>
          <w:color w:val="FFFFFF"/>
          <w:spacing w:val="23"/>
          <w:w w:val="99"/>
          <w:position w:val="-1"/>
        </w:rPr>
        <w:t>d</w:t>
      </w:r>
      <w:r>
        <w:rPr>
          <w:rFonts w:ascii="Times New Roman" w:hAnsi="Times New Roman" w:cs="Times New Roman" w:eastAsia="Times New Roman"/>
          <w:sz w:val="44"/>
          <w:szCs w:val="44"/>
          <w:color w:val="FFFFFF"/>
          <w:spacing w:val="0"/>
          <w:w w:val="103"/>
          <w:position w:val="-1"/>
        </w:rPr>
        <w:t>a</w:t>
      </w:r>
      <w:r>
        <w:rPr>
          <w:rFonts w:ascii="Times New Roman" w:hAnsi="Times New Roman" w:cs="Times New Roman" w:eastAsia="Times New Roman"/>
          <w:sz w:val="44"/>
          <w:szCs w:val="44"/>
          <w:color w:val="FFFFF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FFFFFF"/>
          <w:spacing w:val="-5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FFFFFF"/>
          <w:spacing w:val="22"/>
          <w:w w:val="78"/>
          <w:position w:val="-1"/>
        </w:rPr>
        <w:t>R</w:t>
      </w:r>
      <w:r>
        <w:rPr>
          <w:rFonts w:ascii="Times New Roman" w:hAnsi="Times New Roman" w:cs="Times New Roman" w:eastAsia="Times New Roman"/>
          <w:sz w:val="44"/>
          <w:szCs w:val="44"/>
          <w:color w:val="FFFFFF"/>
          <w:spacing w:val="22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44"/>
          <w:szCs w:val="44"/>
          <w:color w:val="FFFFFF"/>
          <w:spacing w:val="23"/>
          <w:w w:val="99"/>
          <w:position w:val="-1"/>
        </w:rPr>
        <w:t>d</w:t>
      </w:r>
      <w:r>
        <w:rPr>
          <w:rFonts w:ascii="Times New Roman" w:hAnsi="Times New Roman" w:cs="Times New Roman" w:eastAsia="Times New Roman"/>
          <w:sz w:val="44"/>
          <w:szCs w:val="44"/>
          <w:color w:val="FFFFFF"/>
          <w:spacing w:val="22"/>
          <w:w w:val="93"/>
          <w:position w:val="-1"/>
        </w:rPr>
        <w:t>f</w:t>
      </w:r>
      <w:r>
        <w:rPr>
          <w:rFonts w:ascii="Times New Roman" w:hAnsi="Times New Roman" w:cs="Times New Roman" w:eastAsia="Times New Roman"/>
          <w:sz w:val="44"/>
          <w:szCs w:val="44"/>
          <w:color w:val="FFFFFF"/>
          <w:spacing w:val="22"/>
          <w:w w:val="101"/>
          <w:position w:val="-1"/>
        </w:rPr>
        <w:t>o</w:t>
      </w:r>
      <w:r>
        <w:rPr>
          <w:rFonts w:ascii="Times New Roman" w:hAnsi="Times New Roman" w:cs="Times New Roman" w:eastAsia="Times New Roman"/>
          <w:sz w:val="44"/>
          <w:szCs w:val="44"/>
          <w:color w:val="FFFFFF"/>
          <w:spacing w:val="23"/>
          <w:w w:val="115"/>
          <w:position w:val="-1"/>
        </w:rPr>
        <w:t>r</w:t>
      </w:r>
      <w:r>
        <w:rPr>
          <w:rFonts w:ascii="Times New Roman" w:hAnsi="Times New Roman" w:cs="Times New Roman" w:eastAsia="Times New Roman"/>
          <w:sz w:val="44"/>
          <w:szCs w:val="44"/>
          <w:color w:val="FFFFFF"/>
          <w:spacing w:val="0"/>
          <w:w w:val="99"/>
          <w:position w:val="-1"/>
        </w:rPr>
        <w:t>d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5" w:right="25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9"/>
          <w:b/>
          <w:bCs/>
        </w:rPr>
        <w:t>P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9"/>
          <w:b/>
          <w:bCs/>
        </w:rPr>
        <w:t>a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9"/>
          <w:b/>
          <w:bCs/>
        </w:rPr>
        <w:t>r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9"/>
          <w:b/>
          <w:bCs/>
        </w:rPr>
        <w:t>t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30"/>
          <w:w w:val="89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-4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5"/>
          <w:b/>
          <w:bCs/>
        </w:rPr>
        <w:t>H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5"/>
          <w:b/>
          <w:bCs/>
        </w:rPr>
        <w:t>o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5"/>
          <w:b/>
          <w:bCs/>
        </w:rPr>
        <w:t>n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5"/>
          <w:b/>
          <w:bCs/>
        </w:rPr>
        <w:t>o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5"/>
          <w:b/>
          <w:bCs/>
        </w:rPr>
        <w:t>r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24"/>
          <w:w w:val="85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5"/>
          <w:b/>
          <w:bCs/>
        </w:rPr>
        <w:t>S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5"/>
          <w:b/>
          <w:bCs/>
        </w:rPr>
        <w:t>e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5"/>
          <w:b/>
          <w:bCs/>
        </w:rPr>
        <w:t>r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5"/>
          <w:b/>
          <w:bCs/>
        </w:rPr>
        <w:t>i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5"/>
          <w:b/>
          <w:bCs/>
        </w:rPr>
        <w:t>e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5"/>
          <w:b/>
          <w:bCs/>
        </w:rPr>
        <w:t>s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91"/>
          <w:w w:val="85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70"/>
          <w:b/>
          <w:bCs/>
        </w:rPr>
        <w:t>E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92"/>
          <w:b/>
          <w:bCs/>
        </w:rPr>
        <w:t>d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96"/>
          <w:b/>
          <w:bCs/>
        </w:rPr>
        <w:t>u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91"/>
          <w:b/>
          <w:bCs/>
        </w:rPr>
        <w:t>t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102"/>
          <w:b/>
          <w:bCs/>
        </w:rPr>
        <w:t>a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94"/>
          <w:b/>
          <w:bCs/>
        </w:rPr>
        <w:t>i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96"/>
          <w:b/>
          <w:bCs/>
        </w:rPr>
        <w:t>n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7"/>
          <w:b/>
          <w:bCs/>
        </w:rPr>
        <w:t>m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95"/>
          <w:b/>
          <w:bCs/>
        </w:rPr>
        <w:t>e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96"/>
          <w:b/>
          <w:bCs/>
        </w:rPr>
        <w:t>n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91"/>
          <w:b/>
          <w:bCs/>
        </w:rPr>
        <w:t>t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59"/>
          <w:b/>
          <w:bCs/>
        </w:rPr>
        <w:t>T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88"/>
          <w:b/>
          <w:bCs/>
        </w:rPr>
        <w:t>oo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94"/>
          <w:b/>
          <w:bCs/>
        </w:rPr>
        <w:t>l</w:t>
      </w:r>
      <w:r>
        <w:rPr>
          <w:rFonts w:ascii="Times New Roman" w:hAnsi="Times New Roman" w:cs="Times New Roman" w:eastAsia="Times New Roman"/>
          <w:sz w:val="48"/>
          <w:szCs w:val="48"/>
          <w:color w:val="A36251"/>
          <w:spacing w:val="0"/>
          <w:w w:val="96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A36251"/>
          <w:spacing w:val="0"/>
          <w:w w:val="82"/>
          <w:b/>
          <w:bCs/>
          <w:position w:val="8"/>
        </w:rPr>
        <w:t>™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2240" w:h="15840"/>
          <w:pgMar w:top="1020" w:bottom="280" w:left="1560" w:right="1560"/>
        </w:sectPr>
      </w:pPr>
      <w:rPr/>
    </w:p>
    <w:p>
      <w:pPr>
        <w:spacing w:before="4" w:after="0" w:line="240" w:lineRule="auto"/>
        <w:ind w:left="770" w:right="1331"/>
        <w:jc w:val="center"/>
        <w:tabs>
          <w:tab w:pos="5180" w:val="left"/>
        </w:tabs>
        <w:rPr>
          <w:rFonts w:ascii="Times New Roman" w:hAnsi="Times New Roman" w:cs="Times New Roman" w:eastAsia="Times New Roman"/>
          <w:sz w:val="72"/>
          <w:szCs w:val="72"/>
        </w:rPr>
      </w:pPr>
      <w:rPr/>
      <w:r>
        <w:rPr/>
        <w:pict>
          <v:group style="position:absolute;margin-left:36pt;margin-top:36pt;width:540pt;height:686.41pt;mso-position-horizontal-relative:page;mso-position-vertical-relative:page;z-index:-711" coordorigin="720,720" coordsize="10800,13728">
            <v:group style="position:absolute;left:740;top:740;width:10760;height:1506" coordorigin="740,740" coordsize="10760,1506">
              <v:shape style="position:absolute;left:740;top:740;width:10760;height:1506" coordorigin="740,740" coordsize="10760,1506" path="m740,2246l11500,2246,11500,740,740,740,740,2246e" filled="t" fillcolor="#771113" stroked="f">
                <v:path arrowok="t"/>
                <v:fill/>
              </v:shape>
            </v:group>
            <v:group style="position:absolute;left:730;top:730;width:10780;height:1526" coordorigin="730,730" coordsize="10780,1526">
              <v:shape style="position:absolute;left:730;top:730;width:10780;height:1526" coordorigin="730,730" coordsize="10780,1526" path="m730,2256l11510,2256,11510,730,730,730,730,2256xe" filled="f" stroked="t" strokeweight="1pt" strokecolor="#771113">
                <v:path arrowok="t"/>
              </v:shape>
            </v:group>
            <v:group style="position:absolute;left:740;top:2226;width:10760;height:12203" coordorigin="740,2226" coordsize="10760,12203">
              <v:shape style="position:absolute;left:740;top:2226;width:10760;height:12203" coordorigin="740,2226" coordsize="10760,12203" path="m740,14428l11500,14428,11500,2226,740,2226,740,14428xe" filled="f" stroked="t" strokeweight="2pt" strokecolor="#77111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30"/>
          <w:w w:val="85"/>
        </w:rPr>
        <w:t>T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0"/>
          <w:w w:val="85"/>
        </w:rPr>
        <w:t>o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120"/>
          <w:w w:val="85"/>
        </w:rPr>
        <w:t> 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35"/>
          <w:w w:val="100"/>
        </w:rPr>
        <w:t>t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35"/>
          <w:w w:val="100"/>
        </w:rPr>
        <w:t>h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71"/>
          <w:w w:val="100"/>
        </w:rPr>
        <w:t> 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32"/>
          <w:w w:val="91"/>
        </w:rPr>
        <w:t>O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32"/>
          <w:w w:val="91"/>
        </w:rPr>
        <w:t>w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32"/>
          <w:w w:val="91"/>
        </w:rPr>
        <w:t>n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32"/>
          <w:w w:val="91"/>
        </w:rPr>
        <w:t>e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-155"/>
          <w:w w:val="91"/>
        </w:rPr>
        <w:t> 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35"/>
          <w:w w:val="100"/>
        </w:rPr>
        <w:t>o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35"/>
          <w:w w:val="100"/>
        </w:rPr>
        <w:t>t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35"/>
          <w:w w:val="100"/>
        </w:rPr>
        <w:t>h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35"/>
          <w:w w:val="100"/>
        </w:rPr>
        <w:t>i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35"/>
          <w:w w:val="72"/>
        </w:rPr>
        <w:t>B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35"/>
          <w:w w:val="96"/>
        </w:rPr>
        <w:t>o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35"/>
          <w:w w:val="96"/>
        </w:rPr>
        <w:t>o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35"/>
          <w:w w:val="91"/>
        </w:rPr>
        <w:t>k</w:t>
      </w:r>
      <w:r>
        <w:rPr>
          <w:rFonts w:ascii="Times New Roman" w:hAnsi="Times New Roman" w:cs="Times New Roman" w:eastAsia="Times New Roman"/>
          <w:sz w:val="72"/>
          <w:szCs w:val="72"/>
          <w:color w:val="FFFFFF"/>
          <w:spacing w:val="0"/>
          <w:w w:val="84"/>
        </w:rPr>
        <w:t>:</w:t>
      </w:r>
      <w:r>
        <w:rPr>
          <w:rFonts w:ascii="Times New Roman" w:hAnsi="Times New Roman" w:cs="Times New Roman" w:eastAsia="Times New Roman"/>
          <w:sz w:val="72"/>
          <w:szCs w:val="72"/>
          <w:color w:val="000000"/>
          <w:spacing w:val="0"/>
          <w:w w:val="100"/>
        </w:rPr>
      </w:r>
    </w:p>
    <w:p>
      <w:pPr>
        <w:spacing w:before="0" w:after="0" w:line="294" w:lineRule="exact"/>
        <w:ind w:left="168" w:right="728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8"/>
          <w:w w:val="79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79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43"/>
          <w:w w:val="79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100"/>
          <w:b/>
          <w:bCs/>
          <w:position w:val="-1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-15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100"/>
          <w:b/>
          <w:bCs/>
          <w:position w:val="-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-7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100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-7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8"/>
          <w:w w:val="89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8"/>
          <w:w w:val="89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8"/>
          <w:w w:val="89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1"/>
          <w:w w:val="89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8"/>
          <w:w w:val="89"/>
          <w:b/>
          <w:bCs/>
          <w:position w:val="-1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89"/>
          <w:b/>
          <w:bCs/>
          <w:position w:val="-1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54"/>
          <w:w w:val="89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8"/>
          <w:w w:val="89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8"/>
          <w:w w:val="89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8"/>
          <w:w w:val="89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89"/>
          <w:b/>
          <w:bCs/>
          <w:position w:val="-1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30"/>
          <w:w w:val="89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-3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100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-4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-4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10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100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-9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100"/>
          <w:b/>
          <w:bCs/>
          <w:position w:val="-1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-13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100"/>
          <w:b/>
          <w:bCs/>
          <w:position w:val="-1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-15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100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-26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100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-15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85"/>
          <w:b/>
          <w:bCs/>
          <w:position w:val="-1"/>
        </w:rPr>
        <w:t>q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96"/>
          <w:b/>
          <w:bCs/>
          <w:position w:val="-1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95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96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91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94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88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96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96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108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110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Wingdings" w:hAnsi="Wingdings" w:cs="Wingdings" w:eastAsia="Wingdings"/>
          <w:sz w:val="30"/>
          <w:szCs w:val="30"/>
          <w:color w:val="771113"/>
        </w:rPr>
        <w:t>★</w:t>
        <w:tab/>
      </w:r>
      <w:r>
        <w:rPr>
          <w:rFonts w:ascii="Wingdings" w:hAnsi="Wingdings" w:cs="Wingdings" w:eastAsia="Wingdings"/>
          <w:sz w:val="30"/>
          <w:szCs w:val="30"/>
          <w:color w:val="771113"/>
        </w:rPr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50" w:lineRule="auto"/>
        <w:ind w:left="560" w:right="1181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5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2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Wingdings" w:hAnsi="Wingdings" w:cs="Wingdings" w:eastAsia="Wingdings"/>
          <w:sz w:val="30"/>
          <w:szCs w:val="30"/>
          <w:color w:val="771113"/>
        </w:rPr>
        <w:t>★</w:t>
        <w:tab/>
      </w:r>
      <w:r>
        <w:rPr>
          <w:rFonts w:ascii="Wingdings" w:hAnsi="Wingdings" w:cs="Wingdings" w:eastAsia="Wingdings"/>
          <w:sz w:val="30"/>
          <w:szCs w:val="30"/>
          <w:color w:val="771113"/>
        </w:rPr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560" w:right="412" w:firstLine="-450"/>
        <w:jc w:val="left"/>
        <w:tabs>
          <w:tab w:pos="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Wingdings" w:hAnsi="Wingdings" w:cs="Wingdings" w:eastAsia="Wingdings"/>
          <w:sz w:val="30"/>
          <w:szCs w:val="30"/>
          <w:color w:val="771113"/>
        </w:rPr>
        <w:t>★</w:t>
        <w:tab/>
      </w:r>
      <w:r>
        <w:rPr>
          <w:rFonts w:ascii="Wingdings" w:hAnsi="Wingdings" w:cs="Wingdings" w:eastAsia="Wingdings"/>
          <w:sz w:val="30"/>
          <w:szCs w:val="30"/>
          <w:color w:val="771113"/>
        </w:rPr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5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4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3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Wingdings" w:hAnsi="Wingdings" w:cs="Wingdings" w:eastAsia="Wingdings"/>
          <w:sz w:val="30"/>
          <w:szCs w:val="30"/>
          <w:color w:val="771113"/>
        </w:rPr>
        <w:t>★</w:t>
        <w:tab/>
      </w:r>
      <w:r>
        <w:rPr>
          <w:rFonts w:ascii="Wingdings" w:hAnsi="Wingdings" w:cs="Wingdings" w:eastAsia="Wingdings"/>
          <w:sz w:val="30"/>
          <w:szCs w:val="30"/>
          <w:color w:val="771113"/>
        </w:rPr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5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5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Wingdings" w:hAnsi="Wingdings" w:cs="Wingdings" w:eastAsia="Wingdings"/>
          <w:sz w:val="30"/>
          <w:szCs w:val="30"/>
          <w:color w:val="771113"/>
        </w:rPr>
        <w:t>★</w:t>
        <w:tab/>
      </w:r>
      <w:r>
        <w:rPr>
          <w:rFonts w:ascii="Wingdings" w:hAnsi="Wingdings" w:cs="Wingdings" w:eastAsia="Wingdings"/>
          <w:sz w:val="30"/>
          <w:szCs w:val="30"/>
          <w:color w:val="771113"/>
        </w:rPr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Wingdings" w:hAnsi="Wingdings" w:cs="Wingdings" w:eastAsia="Wingdings"/>
          <w:sz w:val="30"/>
          <w:szCs w:val="30"/>
          <w:color w:val="771113"/>
        </w:rPr>
        <w:t>★</w:t>
        <w:tab/>
      </w:r>
      <w:r>
        <w:rPr>
          <w:rFonts w:ascii="Wingdings" w:hAnsi="Wingdings" w:cs="Wingdings" w:eastAsia="Wingdings"/>
          <w:sz w:val="30"/>
          <w:szCs w:val="30"/>
          <w:color w:val="771113"/>
        </w:rPr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x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Wingdings" w:hAnsi="Wingdings" w:cs="Wingdings" w:eastAsia="Wingdings"/>
          <w:sz w:val="30"/>
          <w:szCs w:val="30"/>
          <w:color w:val="771113"/>
        </w:rPr>
        <w:t>★</w:t>
        <w:tab/>
      </w:r>
      <w:r>
        <w:rPr>
          <w:rFonts w:ascii="Wingdings" w:hAnsi="Wingdings" w:cs="Wingdings" w:eastAsia="Wingdings"/>
          <w:sz w:val="30"/>
          <w:szCs w:val="30"/>
          <w:color w:val="771113"/>
        </w:rPr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3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x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560" w:right="1504" w:firstLine="-450"/>
        <w:jc w:val="left"/>
        <w:tabs>
          <w:tab w:pos="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Wingdings" w:hAnsi="Wingdings" w:cs="Wingdings" w:eastAsia="Wingdings"/>
          <w:sz w:val="30"/>
          <w:szCs w:val="30"/>
          <w:color w:val="771113"/>
        </w:rPr>
        <w:t>★</w:t>
        <w:tab/>
      </w:r>
      <w:r>
        <w:rPr>
          <w:rFonts w:ascii="Wingdings" w:hAnsi="Wingdings" w:cs="Wingdings" w:eastAsia="Wingdings"/>
          <w:sz w:val="30"/>
          <w:szCs w:val="30"/>
          <w:color w:val="771113"/>
        </w:rPr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0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4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Wingdings" w:hAnsi="Wingdings" w:cs="Wingdings" w:eastAsia="Wingdings"/>
          <w:sz w:val="30"/>
          <w:szCs w:val="30"/>
          <w:color w:val="771113"/>
        </w:rPr>
        <w:t>★</w:t>
        <w:tab/>
      </w:r>
      <w:r>
        <w:rPr>
          <w:rFonts w:ascii="Wingdings" w:hAnsi="Wingdings" w:cs="Wingdings" w:eastAsia="Wingdings"/>
          <w:sz w:val="30"/>
          <w:szCs w:val="30"/>
          <w:color w:val="771113"/>
        </w:rPr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560" w:right="514" w:firstLine="-450"/>
        <w:jc w:val="left"/>
        <w:tabs>
          <w:tab w:pos="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Wingdings" w:hAnsi="Wingdings" w:cs="Wingdings" w:eastAsia="Wingdings"/>
          <w:sz w:val="30"/>
          <w:szCs w:val="30"/>
          <w:color w:val="771113"/>
        </w:rPr>
        <w:t>★</w:t>
        <w:tab/>
      </w:r>
      <w:r>
        <w:rPr>
          <w:rFonts w:ascii="Wingdings" w:hAnsi="Wingdings" w:cs="Wingdings" w:eastAsia="Wingdings"/>
          <w:sz w:val="30"/>
          <w:szCs w:val="30"/>
          <w:color w:val="771113"/>
        </w:rPr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6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1100" w:right="304" w:firstLine="-990"/>
        <w:jc w:val="both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5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5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5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9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0"/>
          <w:w w:val="7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  <w:b/>
          <w:bCs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2"/>
          <w:w w:val="89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  <w:b/>
          <w:bCs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3"/>
          <w:w w:val="89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1"/>
          <w:b/>
          <w:bCs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1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1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1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  <w:b/>
          <w:bCs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  <w:b/>
          <w:bCs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9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  <w:b/>
          <w:bCs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  <w:b/>
          <w:bCs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  <w:b/>
          <w:bCs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  <w:b/>
          <w:bCs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6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b/>
          <w:bCs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b/>
          <w:bCs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b/>
          <w:bCs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3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2"/>
          <w:w w:val="89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  <w:b/>
          <w:bCs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9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2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56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2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48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b/>
          <w:bCs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b/>
          <w:bCs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b/>
          <w:bCs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3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1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  <w:b/>
          <w:bCs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  <w:b/>
          <w:bCs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  <w:b/>
          <w:bCs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  <w:b/>
          <w:bCs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  <w:b/>
          <w:bCs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88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5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5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5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9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9"/>
          <w:w w:val="84"/>
        </w:rPr>
        <w:t>3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84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8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  <w:b/>
          <w:bCs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3"/>
          <w:w w:val="92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  <w:b/>
          <w:bCs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  <w:b/>
          <w:bCs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7"/>
          <w:w w:val="92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82" w:right="2442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6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8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7"/>
        </w:rPr>
        <w:t>(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7"/>
        </w:rPr>
        <w:t>)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14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85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9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center"/>
        <w:spacing w:after="0"/>
        <w:sectPr>
          <w:pgNumType w:start="1"/>
          <w:pgMar w:footer="921" w:header="0" w:top="780" w:bottom="1120" w:left="1120" w:right="540"/>
          <w:footerReference w:type="default" r:id="rId9"/>
          <w:pgSz w:w="12240" w:h="15840"/>
        </w:sectPr>
      </w:pPr>
      <w:rPr/>
    </w:p>
    <w:p>
      <w:pPr>
        <w:spacing w:before="7" w:after="0" w:line="240" w:lineRule="auto"/>
        <w:ind w:left="1259" w:right="2418"/>
        <w:jc w:val="center"/>
        <w:rPr>
          <w:rFonts w:ascii="Times New Roman" w:hAnsi="Times New Roman" w:cs="Times New Roman" w:eastAsia="Times New Roman"/>
          <w:sz w:val="72"/>
          <w:szCs w:val="72"/>
        </w:rPr>
      </w:pPr>
      <w:rPr/>
      <w:r>
        <w:rPr/>
        <w:pict>
          <v:group style="position:absolute;margin-left:36pt;margin-top:36pt;width:540pt;height:684pt;mso-position-horizontal-relative:page;mso-position-vertical-relative:page;z-index:-710" coordorigin="720,720" coordsize="10800,13680">
            <v:group style="position:absolute;left:740;top:740;width:10760;height:13640" coordorigin="740,740" coordsize="10760,13640">
              <v:shape style="position:absolute;left:740;top:740;width:10760;height:13640" coordorigin="740,740" coordsize="10760,13640" path="m740,14380l11500,14380,11500,740,740,740,740,14380xe" filled="f" stroked="t" strokeweight="2pt" strokecolor="#771113">
                <v:path arrowok="t"/>
              </v:shape>
            </v:group>
            <v:group style="position:absolute;left:3276;top:2280;width:5698;height:5809" coordorigin="3276,2280" coordsize="5698,5809">
              <v:shape style="position:absolute;left:3276;top:2280;width:5698;height:5809" coordorigin="3276,2280" coordsize="5698,5809" path="m3276,8089l8974,8089,8974,2280,3276,2280,3276,8089e" filled="t" fillcolor="#FFFFFF" stroked="f">
                <v:path arrowok="t"/>
                <v:fill/>
              </v:shape>
              <v:shape style="position:absolute;left:3276;top:2280;width:5698;height:5809" type="#_x0000_t75">
                <v:imagedata r:id="rId10" o:title=""/>
              </v:shape>
            </v:group>
            <v:group style="position:absolute;left:3266;top:2270;width:5718;height:5829" coordorigin="3266,2270" coordsize="5718,5829">
              <v:shape style="position:absolute;left:3266;top:2270;width:5718;height:5829" coordorigin="3266,2270" coordsize="5718,5829" path="m3266,8099l8984,8099,8984,2270,3266,2270,3266,8099xe" filled="f" stroked="t" strokeweight="1.0pt" strokecolor="#77111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26"/>
          <w:w w:val="73"/>
        </w:rPr>
        <w:t>A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26"/>
          <w:w w:val="85"/>
        </w:rPr>
        <w:t>g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26"/>
          <w:w w:val="104"/>
        </w:rPr>
        <w:t>e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26"/>
          <w:w w:val="91"/>
        </w:rPr>
        <w:t>y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26"/>
          <w:w w:val="91"/>
        </w:rPr>
        <w:t>y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70"/>
          <w:w w:val="100"/>
        </w:rPr>
        <w:t> 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25"/>
          <w:w w:val="100"/>
        </w:rPr>
        <w:t>a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26"/>
          <w:w w:val="100"/>
        </w:rPr>
        <w:t>n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90"/>
          <w:w w:val="100"/>
        </w:rPr>
        <w:t> 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26"/>
          <w:w w:val="72"/>
        </w:rPr>
        <w:t>C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25"/>
          <w:w w:val="103"/>
        </w:rPr>
        <w:t>a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26"/>
          <w:w w:val="114"/>
        </w:rPr>
        <w:t>t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26"/>
          <w:w w:val="101"/>
        </w:rPr>
        <w:t>o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25"/>
          <w:w w:val="101"/>
        </w:rPr>
        <w:t>o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26"/>
          <w:w w:val="91"/>
        </w:rPr>
        <w:t>s</w:t>
      </w:r>
      <w:r>
        <w:rPr>
          <w:rFonts w:ascii="Times New Roman" w:hAnsi="Times New Roman" w:cs="Times New Roman" w:eastAsia="Times New Roman"/>
          <w:sz w:val="72"/>
          <w:szCs w:val="72"/>
          <w:color w:val="771113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72"/>
          <w:szCs w:val="7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68" w:right="282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50" w:lineRule="auto"/>
        <w:ind w:left="1683" w:right="2843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2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78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78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8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3"/>
          <w:w w:val="7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8"/>
        </w:rPr>
        <w:t>—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7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07" w:right="3267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1670" w:right="2831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50" w:lineRule="auto"/>
        <w:ind w:left="1359" w:right="251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9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7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5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10" w:right="277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50" w:lineRule="auto"/>
        <w:ind w:left="1294" w:right="2454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1"/>
          <w:w w:val="6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1988" w:right="314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center"/>
        <w:spacing w:after="0"/>
        <w:sectPr>
          <w:pgMar w:header="0" w:footer="921" w:top="1160" w:bottom="1120" w:left="1720" w:right="540"/>
          <w:pgSz w:w="12240" w:h="15840"/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36pt;margin-top:36pt;width:540pt;height:686.41pt;mso-position-horizontal-relative:page;mso-position-vertical-relative:page;z-index:-709" coordorigin="720,720" coordsize="10800,13728">
            <v:group style="position:absolute;left:740;top:740;width:10760;height:13688" coordorigin="740,740" coordsize="10760,13688">
              <v:shape style="position:absolute;left:740;top:740;width:10760;height:13688" coordorigin="740,740" coordsize="10760,13688" path="m740,14428l11500,14428,11500,740,740,740,740,14428xe" filled="f" stroked="t" strokeweight="2pt" strokecolor="#771113">
                <v:path arrowok="t"/>
              </v:shape>
            </v:group>
            <v:group style="position:absolute;left:4280;top:1233;width:3715;height:2729" coordorigin="4280,1233" coordsize="3715,2729">
              <v:shape style="position:absolute;left:4280;top:1233;width:3715;height:2729" coordorigin="4280,1233" coordsize="3715,2729" path="m4280,3962l7995,3962,7995,1233,4280,1233,4280,3962e" filled="t" fillcolor="#FFFFFF" stroked="f">
                <v:path arrowok="t"/>
                <v:fill/>
              </v:shape>
              <v:shape style="position:absolute;left:4280;top:1233;width:3715;height:2729" type="#_x0000_t75">
                <v:imagedata r:id="rId12" o:title=""/>
              </v:shape>
            </v:group>
            <v:group style="position:absolute;left:4270;top:1223;width:3735;height:2749" coordorigin="4270,1223" coordsize="3735,2749">
              <v:shape style="position:absolute;left:4270;top:1223;width:3735;height:2749" coordorigin="4270,1223" coordsize="3735,2749" path="m4270,3972l8005,3972,8005,1223,4270,1223,4270,3972xe" filled="f" stroked="t" strokeweight="1pt" strokecolor="#771113">
                <v:path arrowok="t"/>
              </v:shape>
            </v:group>
            <v:group style="position:absolute;left:7741;top:2741;width:1756;height:948" coordorigin="7741,2741" coordsize="1756,948">
              <v:shape style="position:absolute;left:7741;top:2741;width:1756;height:948" coordorigin="7741,2741" coordsize="1756,948" path="m7741,3689l9497,3689,9497,2741,7741,2741,7741,3689e" filled="t" fillcolor="#FFFFFF" stroked="f">
                <v:path arrowok="t"/>
                <v:fill/>
              </v:shape>
              <v:shape style="position:absolute;left:7741;top:2741;width:1756;height:948" type="#_x0000_t75">
                <v:imagedata r:id="rId13" o:title=""/>
              </v:shape>
            </v:group>
            <v:group style="position:absolute;left:7741;top:2741;width:1756;height:948" coordorigin="7741,2741" coordsize="1756,948">
              <v:shape style="position:absolute;left:7741;top:2741;width:1756;height:948" coordorigin="7741,2741" coordsize="1756,948" path="m7741,3689l9497,3689,9497,2741,7741,2741,7741,3689xe" filled="f" stroked="t" strokeweight=".1pt" strokecolor="#231F20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11" w:lineRule="exact"/>
        <w:ind w:left="2749" w:right="3749"/>
        <w:jc w:val="center"/>
        <w:rPr>
          <w:rFonts w:ascii="Times New Roman" w:hAnsi="Times New Roman" w:cs="Times New Roman" w:eastAsia="Times New Roman"/>
          <w:sz w:val="64"/>
          <w:szCs w:val="64"/>
        </w:rPr>
      </w:pPr>
      <w:rPr/>
      <w:r>
        <w:rPr>
          <w:rFonts w:ascii="Times New Roman" w:hAnsi="Times New Roman" w:cs="Times New Roman" w:eastAsia="Times New Roman"/>
          <w:sz w:val="64"/>
          <w:szCs w:val="64"/>
          <w:color w:val="771113"/>
          <w:spacing w:val="19"/>
          <w:w w:val="88"/>
          <w:position w:val="-1"/>
        </w:rPr>
        <w:t>H</w:t>
      </w:r>
      <w:r>
        <w:rPr>
          <w:rFonts w:ascii="Times New Roman" w:hAnsi="Times New Roman" w:cs="Times New Roman" w:eastAsia="Times New Roman"/>
          <w:sz w:val="64"/>
          <w:szCs w:val="64"/>
          <w:color w:val="771113"/>
          <w:spacing w:val="19"/>
          <w:w w:val="88"/>
          <w:position w:val="-1"/>
        </w:rPr>
        <w:t>u</w:t>
      </w:r>
      <w:r>
        <w:rPr>
          <w:rFonts w:ascii="Times New Roman" w:hAnsi="Times New Roman" w:cs="Times New Roman" w:eastAsia="Times New Roman"/>
          <w:sz w:val="64"/>
          <w:szCs w:val="64"/>
          <w:color w:val="771113"/>
          <w:spacing w:val="19"/>
          <w:w w:val="88"/>
          <w:position w:val="-1"/>
        </w:rPr>
        <w:t>m</w:t>
      </w:r>
      <w:r>
        <w:rPr>
          <w:rFonts w:ascii="Times New Roman" w:hAnsi="Times New Roman" w:cs="Times New Roman" w:eastAsia="Times New Roman"/>
          <w:sz w:val="64"/>
          <w:szCs w:val="64"/>
          <w:color w:val="771113"/>
          <w:spacing w:val="19"/>
          <w:w w:val="88"/>
          <w:position w:val="-1"/>
        </w:rPr>
        <w:t>i</w:t>
      </w:r>
      <w:r>
        <w:rPr>
          <w:rFonts w:ascii="Times New Roman" w:hAnsi="Times New Roman" w:cs="Times New Roman" w:eastAsia="Times New Roman"/>
          <w:sz w:val="64"/>
          <w:szCs w:val="64"/>
          <w:color w:val="771113"/>
          <w:spacing w:val="19"/>
          <w:w w:val="88"/>
          <w:position w:val="-1"/>
        </w:rPr>
        <w:t>l</w:t>
      </w:r>
      <w:r>
        <w:rPr>
          <w:rFonts w:ascii="Times New Roman" w:hAnsi="Times New Roman" w:cs="Times New Roman" w:eastAsia="Times New Roman"/>
          <w:sz w:val="64"/>
          <w:szCs w:val="64"/>
          <w:color w:val="771113"/>
          <w:spacing w:val="19"/>
          <w:w w:val="88"/>
          <w:position w:val="-1"/>
        </w:rPr>
        <w:t>i</w:t>
      </w:r>
      <w:r>
        <w:rPr>
          <w:rFonts w:ascii="Times New Roman" w:hAnsi="Times New Roman" w:cs="Times New Roman" w:eastAsia="Times New Roman"/>
          <w:sz w:val="64"/>
          <w:szCs w:val="64"/>
          <w:color w:val="771113"/>
          <w:spacing w:val="19"/>
          <w:w w:val="88"/>
          <w:position w:val="-1"/>
        </w:rPr>
        <w:t>t</w:t>
      </w:r>
      <w:r>
        <w:rPr>
          <w:rFonts w:ascii="Times New Roman" w:hAnsi="Times New Roman" w:cs="Times New Roman" w:eastAsia="Times New Roman"/>
          <w:sz w:val="64"/>
          <w:szCs w:val="64"/>
          <w:color w:val="771113"/>
          <w:spacing w:val="0"/>
          <w:w w:val="88"/>
          <w:position w:val="-1"/>
        </w:rPr>
        <w:t>y</w:t>
      </w:r>
      <w:r>
        <w:rPr>
          <w:rFonts w:ascii="Times New Roman" w:hAnsi="Times New Roman" w:cs="Times New Roman" w:eastAsia="Times New Roman"/>
          <w:sz w:val="64"/>
          <w:szCs w:val="64"/>
          <w:color w:val="771113"/>
          <w:spacing w:val="83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64"/>
          <w:szCs w:val="64"/>
          <w:color w:val="771113"/>
          <w:spacing w:val="22"/>
          <w:w w:val="89"/>
          <w:position w:val="-1"/>
        </w:rPr>
        <w:t>P</w:t>
      </w:r>
      <w:r>
        <w:rPr>
          <w:rFonts w:ascii="Times New Roman" w:hAnsi="Times New Roman" w:cs="Times New Roman" w:eastAsia="Times New Roman"/>
          <w:sz w:val="64"/>
          <w:szCs w:val="64"/>
          <w:color w:val="771113"/>
          <w:spacing w:val="22"/>
          <w:w w:val="99"/>
          <w:position w:val="-1"/>
        </w:rPr>
        <w:t>e</w:t>
      </w:r>
      <w:r>
        <w:rPr>
          <w:rFonts w:ascii="Times New Roman" w:hAnsi="Times New Roman" w:cs="Times New Roman" w:eastAsia="Times New Roman"/>
          <w:sz w:val="64"/>
          <w:szCs w:val="64"/>
          <w:color w:val="771113"/>
          <w:spacing w:val="0"/>
          <w:w w:val="87"/>
          <w:position w:val="-1"/>
        </w:rPr>
        <w:t>w</w:t>
      </w:r>
      <w:r>
        <w:rPr>
          <w:rFonts w:ascii="Times New Roman" w:hAnsi="Times New Roman" w:cs="Times New Roman" w:eastAsia="Times New Roman"/>
          <w:sz w:val="64"/>
          <w:szCs w:val="64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406" w:right="2406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82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5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95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9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6"/>
          <w:w w:val="9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6"/>
          <w:w w:val="9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6"/>
          <w:w w:val="9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0"/>
          <w:w w:val="9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28"/>
          <w:w w:val="9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6"/>
          <w:w w:val="9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6"/>
          <w:w w:val="9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6"/>
          <w:w w:val="9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0"/>
          <w:w w:val="9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28"/>
          <w:w w:val="9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95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9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95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9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95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95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95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95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9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9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95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86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7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0"/>
          <w:w w:val="82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976" w:right="2975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1"/>
          <w:w w:val="6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q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50" w:lineRule="auto"/>
        <w:ind w:left="2099" w:right="309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1"/>
          <w:w w:val="8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2333" w:right="3333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4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q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x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40" w:lineRule="auto"/>
        <w:ind w:left="2218" w:right="321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61" w:right="346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4"/>
          <w:w w:val="8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2119" w:right="311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4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q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50" w:lineRule="auto"/>
        <w:ind w:left="2282" w:right="3282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2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2353" w:right="3353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3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3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40" w:lineRule="auto"/>
        <w:ind w:left="1975" w:right="2975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7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4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2629" w:right="362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38" w:right="353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z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7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2110" w:right="311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7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2315" w:right="3315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8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2188" w:right="318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9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52" w:right="3552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336" w:lineRule="exact"/>
        <w:ind w:left="2328" w:right="332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  <w:position w:val="-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  <w:position w:val="-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7"/>
          <w:position w:val="-1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  <w:position w:val="-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  <w:position w:val="-1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  <w:position w:val="-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  <w:position w:val="-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  <w:position w:val="-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  <w:position w:val="-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  <w:position w:val="-1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  <w:position w:val="-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  <w:position w:val="-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  <w:position w:val="-1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  <w:position w:val="-1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  <w:position w:val="-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  <w:position w:val="-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  <w:position w:val="-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  <w:position w:val="-1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  <w:position w:val="-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  <w:position w:val="-1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  <w:position w:val="-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3" w:after="0" w:line="217" w:lineRule="exact"/>
        <w:ind w:left="82" w:right="1082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88"/>
          <w:b/>
          <w:bCs/>
          <w:position w:val="-5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88"/>
          <w:b/>
          <w:bCs/>
          <w:position w:val="-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88"/>
          <w:b/>
          <w:bCs/>
          <w:position w:val="-5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88"/>
          <w:b/>
          <w:bCs/>
          <w:position w:val="-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88"/>
          <w:b/>
          <w:bCs/>
          <w:position w:val="-5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88"/>
          <w:b/>
          <w:bCs/>
          <w:position w:val="-5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88"/>
          <w:b/>
          <w:bCs/>
          <w:position w:val="-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88"/>
          <w:b/>
          <w:bCs/>
          <w:position w:val="-5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24"/>
          <w:w w:val="88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88"/>
          <w:b/>
          <w:bCs/>
          <w:position w:val="-5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88"/>
          <w:b/>
          <w:bCs/>
          <w:position w:val="-5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88"/>
          <w:b/>
          <w:bCs/>
          <w:position w:val="-5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3"/>
          <w:w w:val="88"/>
          <w:b/>
          <w:bCs/>
          <w:position w:val="-5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88"/>
          <w:b/>
          <w:bCs/>
          <w:position w:val="-5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88"/>
          <w:b/>
          <w:bCs/>
          <w:position w:val="-5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88"/>
          <w:b/>
          <w:bCs/>
          <w:position w:val="-5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88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23"/>
          <w:w w:val="88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71"/>
          <w:b/>
          <w:bCs/>
          <w:position w:val="-5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2"/>
          <w:b/>
          <w:bCs/>
          <w:position w:val="-5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96"/>
          <w:b/>
          <w:bCs/>
          <w:position w:val="-5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92"/>
          <w:b/>
          <w:bCs/>
          <w:position w:val="-5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94"/>
          <w:b/>
          <w:bCs/>
          <w:position w:val="-5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93"/>
          <w:b/>
          <w:bCs/>
          <w:position w:val="-5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2"/>
          <w:b/>
          <w:bCs/>
          <w:position w:val="-5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92"/>
          <w:b/>
          <w:bCs/>
          <w:position w:val="-5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96"/>
          <w:b/>
          <w:bCs/>
          <w:position w:val="-5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22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90"/>
          <w:b/>
          <w:bCs/>
          <w:position w:val="-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30"/>
          <w:w w:val="9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-5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-5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13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-5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-5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-5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16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90"/>
          <w:b/>
          <w:bCs/>
          <w:position w:val="-5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9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18"/>
          <w:w w:val="9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90"/>
          <w:b/>
          <w:bCs/>
          <w:position w:val="-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13"/>
          <w:w w:val="9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-5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-5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-5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-13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-5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-5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-5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12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-5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-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-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-5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-5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-5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-5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-20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-5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90"/>
          <w:b/>
          <w:bCs/>
          <w:position w:val="-5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28"/>
          <w:w w:val="9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95"/>
          <w:b/>
          <w:bCs/>
          <w:position w:val="-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87"/>
          <w:b/>
          <w:bCs/>
          <w:position w:val="-5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95"/>
          <w:b/>
          <w:bCs/>
          <w:position w:val="-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96"/>
          <w:b/>
          <w:bCs/>
          <w:position w:val="-5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8"/>
          <w:b/>
          <w:bCs/>
          <w:position w:val="-5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413" w:lineRule="exact"/>
        <w:ind w:left="750" w:right="-20"/>
        <w:jc w:val="left"/>
        <w:tabs>
          <w:tab w:pos="9620" w:val="left"/>
        </w:tabs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1"/>
          <w:b/>
          <w:bCs/>
          <w:position w:val="3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1"/>
          <w:b/>
          <w:bCs/>
          <w:position w:val="3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1"/>
          <w:b/>
          <w:bCs/>
          <w:position w:val="3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1"/>
          <w:b/>
          <w:bCs/>
          <w:position w:val="3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1"/>
          <w:b/>
          <w:bCs/>
          <w:position w:val="3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91"/>
          <w:b/>
          <w:bCs/>
          <w:position w:val="3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30"/>
          <w:w w:val="91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87"/>
          <w:b/>
          <w:bCs/>
          <w:position w:val="3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88"/>
          <w:b/>
          <w:bCs/>
          <w:position w:val="3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96"/>
          <w:b/>
          <w:bCs/>
          <w:position w:val="3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68"/>
          <w:b/>
          <w:bCs/>
          <w:position w:val="3"/>
        </w:rPr>
        <w:t>’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94"/>
          <w:b/>
          <w:bCs/>
          <w:position w:val="3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94"/>
          <w:b/>
          <w:bCs/>
          <w:position w:val="3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22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3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-12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3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3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12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3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-20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3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3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3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90"/>
          <w:b/>
          <w:bCs/>
          <w:position w:val="3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28"/>
          <w:w w:val="9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3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-12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6"/>
          <w:w w:val="78"/>
          <w:b/>
          <w:bCs/>
          <w:position w:val="3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6"/>
          <w:w w:val="78"/>
          <w:b/>
          <w:bCs/>
          <w:position w:val="3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78"/>
          <w:b/>
          <w:bCs/>
          <w:position w:val="3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37"/>
          <w:w w:val="78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3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14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3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-8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1"/>
          <w:b/>
          <w:bCs/>
          <w:position w:val="3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1"/>
          <w:b/>
          <w:bCs/>
          <w:position w:val="3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1"/>
          <w:b/>
          <w:bCs/>
          <w:position w:val="3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1"/>
          <w:b/>
          <w:bCs/>
          <w:position w:val="3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91"/>
          <w:b/>
          <w:bCs/>
          <w:position w:val="3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30"/>
          <w:w w:val="91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3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3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-8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3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6"/>
          <w:w w:val="100"/>
          <w:b/>
          <w:bCs/>
          <w:position w:val="3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3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3"/>
        </w:rPr>
      </w:r>
      <w:r>
        <w:rPr>
          <w:rFonts w:ascii="Times New Roman" w:hAnsi="Times New Roman" w:cs="Times New Roman" w:eastAsia="Times New Roman"/>
          <w:sz w:val="48"/>
          <w:szCs w:val="48"/>
          <w:color w:val="771113"/>
          <w:spacing w:val="0"/>
          <w:w w:val="145"/>
          <w:position w:val="0"/>
        </w:rPr>
        <w:t>3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484" w:right="2484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13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-4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1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1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90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90"/>
          <w:b/>
          <w:bCs/>
          <w:position w:val="1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38"/>
          <w:w w:val="9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1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12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-4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89"/>
          <w:b/>
          <w:bCs/>
          <w:position w:val="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89"/>
          <w:b/>
          <w:bCs/>
          <w:position w:val="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7"/>
          <w:w w:val="89"/>
          <w:b/>
          <w:bCs/>
          <w:position w:val="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9"/>
          <w:w w:val="89"/>
          <w:b/>
          <w:bCs/>
          <w:position w:val="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89"/>
          <w:b/>
          <w:bCs/>
          <w:position w:val="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34"/>
          <w:w w:val="89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3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4"/>
          <w:w w:val="100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-10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0"/>
          <w:b/>
          <w:bCs/>
          <w:position w:val="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100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-4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90"/>
          <w:b/>
          <w:bCs/>
          <w:position w:val="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2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86"/>
          <w:b/>
          <w:bCs/>
          <w:position w:val="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87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88"/>
          <w:b/>
          <w:bCs/>
          <w:position w:val="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96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94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93"/>
          <w:b/>
          <w:bCs/>
          <w:position w:val="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2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8"/>
          <w:w w:val="108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54621"/>
          <w:spacing w:val="0"/>
          <w:w w:val="87"/>
          <w:b/>
          <w:bCs/>
          <w:position w:val="1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Mar w:footer="0" w:header="0" w:top="1480" w:bottom="280" w:left="1580" w:right="560"/>
          <w:footerReference w:type="default" r:id="rId11"/>
          <w:pgSz w:w="12240" w:h="1584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37pt;margin-top:37pt;width:538pt;height:684.41pt;mso-position-horizontal-relative:page;mso-position-vertical-relative:page;z-index:-708" coordorigin="740,740" coordsize="10760,13688">
            <v:shape style="position:absolute;left:740;top:740;width:10760;height:13688" coordorigin="740,740" coordsize="10760,13688" path="m740,14428l11500,14428,11500,740,740,740,740,14428xe" filled="f" stroked="t" strokeweight="2pt" strokecolor="#771113">
              <v:path arrowok="t"/>
            </v:shape>
          </v:group>
          <w10:wrap type="none"/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50" w:lineRule="auto"/>
        <w:ind w:left="1687" w:right="2807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7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1"/>
          <w:w w:val="6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40" w:lineRule="auto"/>
        <w:ind w:left="1410" w:right="253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4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4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4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1908" w:right="302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7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1355" w:right="2475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8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4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1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40" w:lineRule="auto"/>
        <w:ind w:left="1165" w:right="2285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76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1188" w:right="230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3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4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78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6"/>
          <w:w w:val="7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40" w:lineRule="auto"/>
        <w:ind w:left="1889" w:right="300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8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1980" w:right="3101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4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7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6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4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50" w:lineRule="auto"/>
        <w:ind w:left="1439" w:right="255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3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3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center"/>
        <w:spacing w:after="0"/>
        <w:sectPr>
          <w:pgNumType w:start="4"/>
          <w:pgMar w:footer="991" w:header="0" w:top="1480" w:bottom="1180" w:left="1720" w:right="580"/>
          <w:footerReference w:type="default" r:id="rId14"/>
          <w:pgSz w:w="12240" w:h="1584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37pt;margin-top:37pt;width:538pt;height:684.41pt;mso-position-horizontal-relative:page;mso-position-vertical-relative:page;z-index:-707" coordorigin="740,740" coordsize="10760,13688">
            <v:shape style="position:absolute;left:740;top:740;width:10760;height:13688" coordorigin="740,740" coordsize="10760,13688" path="m740,14428l11500,14428,11500,740,740,740,740,14428xe" filled="f" stroked="t" strokeweight="2pt" strokecolor="#771113">
              <v:path arrowok="t"/>
            </v:shape>
          </v:group>
          <w10:wrap type="none"/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40" w:lineRule="auto"/>
        <w:ind w:left="1744" w:right="2924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8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2128" w:right="330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8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7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1178" w:right="235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1900" w:right="308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73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73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7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3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9"/>
          <w:w w:val="7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40" w:right="322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1"/>
          <w:w w:val="8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8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3"/>
          <w:w w:val="8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4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2525" w:right="3705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5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8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3"/>
          <w:w w:val="8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1944" w:right="3124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3"/>
          <w:w w:val="8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1279" w:right="245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53" w:right="3333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7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7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7"/>
          <w:w w:val="7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2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2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4"/>
          <w:w w:val="8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1711" w:right="2891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50" w:lineRule="auto"/>
        <w:ind w:left="1401" w:right="2581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7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8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1725" w:right="2905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4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q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2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2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4"/>
          <w:w w:val="8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40" w:lineRule="auto"/>
        <w:ind w:left="1606" w:right="2786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1275" w:right="2455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9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center"/>
        <w:spacing w:after="0"/>
        <w:sectPr>
          <w:pgNumType w:start="5"/>
          <w:pgMar w:footer="991" w:header="0" w:top="1480" w:bottom="1180" w:left="1720" w:right="520"/>
          <w:footerReference w:type="default" r:id="rId15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37pt;margin-top:37pt;width:538pt;height:684.41pt;mso-position-horizontal-relative:page;mso-position-vertical-relative:page;z-index:-706" coordorigin="740,740" coordsize="10760,13688">
            <v:shape style="position:absolute;left:740;top:740;width:10760;height:13688" coordorigin="740,740" coordsize="10760,13688" path="m740,14428l11500,14428,11500,740,740,740,740,14428xe" filled="f" stroked="t" strokeweight="2pt" strokecolor="#771113">
              <v:path arrowok="t"/>
            </v:shape>
          </v:group>
          <w10:wrap type="none"/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24" w:after="0" w:line="250" w:lineRule="auto"/>
        <w:ind w:left="1376" w:right="2556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3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3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3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8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3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3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8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3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3"/>
          <w:w w:val="8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5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4"/>
          <w:w w:val="8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4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40" w:lineRule="auto"/>
        <w:ind w:left="847" w:right="202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5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8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1592" w:right="2772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78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6"/>
          <w:w w:val="7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3"/>
          <w:w w:val="8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5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8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7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33" w:right="2713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4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9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3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1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50" w:lineRule="auto"/>
        <w:ind w:left="1240" w:right="242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2"/>
          <w:w w:val="8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3"/>
          <w:w w:val="8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3"/>
          <w:w w:val="8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2"/>
          <w:w w:val="8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40" w:lineRule="auto"/>
        <w:ind w:left="1488" w:right="266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2277" w:right="3457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3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7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50" w:lineRule="auto"/>
        <w:ind w:left="1428" w:right="260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4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4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center"/>
        <w:spacing w:after="0"/>
        <w:sectPr>
          <w:pgMar w:header="0" w:footer="991" w:top="1480" w:bottom="1180" w:left="1720" w:right="520"/>
          <w:pgSz w:w="12240" w:h="15840"/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37pt;margin-top:37pt;width:538pt;height:684.41pt;mso-position-horizontal-relative:page;mso-position-vertical-relative:page;z-index:-705" coordorigin="740,740" coordsize="10760,13688">
            <v:shape style="position:absolute;left:740;top:740;width:10760;height:13688" coordorigin="740,740" coordsize="10760,13688" path="m740,14428l11500,14428,11500,740,740,740,740,14428xe" filled="f" stroked="t" strokeweight="2pt" strokecolor="#771113">
              <v:path arrowok="t"/>
            </v:shape>
          </v:group>
          <w10:wrap type="none"/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50" w:lineRule="auto"/>
        <w:ind w:left="1732" w:right="2912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1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3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6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4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4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9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1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1663" w:right="2844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7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3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3"/>
          <w:w w:val="8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40" w:lineRule="auto"/>
        <w:ind w:left="1306" w:right="2486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776" w:right="1956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27" w:right="2207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1378" w:right="255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50" w:lineRule="auto"/>
        <w:ind w:left="797" w:right="1977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0"/>
          <w:w w:val="8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4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7"/>
          <w:w w:val="8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4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4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6"/>
          <w:w w:val="8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76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6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90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9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4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7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85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8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85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85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85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85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5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8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1772" w:right="2952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2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2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4"/>
          <w:w w:val="8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3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40" w:lineRule="auto"/>
        <w:ind w:left="1556" w:right="2736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1831" w:right="3011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7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center"/>
        <w:spacing w:after="0"/>
        <w:sectPr>
          <w:pgMar w:header="0" w:footer="991" w:top="1480" w:bottom="1180" w:left="1720" w:right="520"/>
          <w:pgSz w:w="12240" w:h="15840"/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37pt;margin-top:37pt;width:538pt;height:684.41pt;mso-position-horizontal-relative:page;mso-position-vertical-relative:page;z-index:-704" coordorigin="740,740" coordsize="10760,13688">
            <v:shape style="position:absolute;left:740;top:740;width:10760;height:13688" coordorigin="740,740" coordsize="10760,13688" path="m740,14428l11500,14428,11500,740,740,740,740,14428xe" filled="f" stroked="t" strokeweight="2pt" strokecolor="#771113">
              <v:path arrowok="t"/>
            </v:shape>
          </v:group>
          <w10:wrap type="none"/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40" w:lineRule="auto"/>
        <w:ind w:left="1458" w:right="263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5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4"/>
          <w:w w:val="8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q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5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5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0"/>
          <w:w w:val="8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50" w:lineRule="auto"/>
        <w:ind w:left="1777" w:right="2957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6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8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3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0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40" w:lineRule="auto"/>
        <w:ind w:left="1346" w:right="2526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6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9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9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9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9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0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9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1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1239" w:right="241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8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5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5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5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2"/>
          <w:w w:val="9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7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7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7"/>
          <w:w w:val="7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40" w:lineRule="auto"/>
        <w:ind w:left="1856" w:right="3036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2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2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4"/>
          <w:w w:val="8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1876" w:right="3056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7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5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9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3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6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05" w:right="3085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7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7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7"/>
          <w:w w:val="7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1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1896" w:right="3076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9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50" w:lineRule="auto"/>
        <w:ind w:left="1520" w:right="270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8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4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4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center"/>
        <w:spacing w:after="0"/>
        <w:sectPr>
          <w:pgMar w:header="0" w:footer="991" w:top="1480" w:bottom="1180" w:left="1720" w:right="520"/>
          <w:pgSz w:w="12240" w:h="15840"/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36pt;margin-top:36pt;width:540pt;height:686.41pt;mso-position-horizontal-relative:page;mso-position-vertical-relative:page;z-index:-703" coordorigin="720,720" coordsize="10800,13728">
            <v:group style="position:absolute;left:740;top:740;width:10760;height:13688" coordorigin="740,740" coordsize="10760,13688">
              <v:shape style="position:absolute;left:740;top:740;width:10760;height:13688" coordorigin="740,740" coordsize="10760,13688" path="m740,14428l11500,14428,11500,740,740,740,740,14428xe" filled="f" stroked="t" strokeweight="2pt" strokecolor="#771113">
                <v:path arrowok="t"/>
              </v:shape>
            </v:group>
            <v:group style="position:absolute;left:2171;top:1100;width:7987;height:9335" coordorigin="2171,1100" coordsize="7987,9335">
              <v:shape style="position:absolute;left:2171;top:1100;width:7987;height:9335" coordorigin="2171,1100" coordsize="7987,9335" path="m2171,10435l10159,10435,10159,1100,2171,1100,2171,10435e" filled="t" fillcolor="#FFFFFF" stroked="f">
                <v:path arrowok="t"/>
                <v:fill/>
              </v:shape>
              <v:shape style="position:absolute;left:2171;top:1100;width:7987;height:9335" type="#_x0000_t75">
                <v:imagedata r:id="rId17" o:title=""/>
              </v:shape>
            </v:group>
            <v:group style="position:absolute;left:2161;top:1090;width:8007;height:9355" coordorigin="2161,1090" coordsize="8007,9355">
              <v:shape style="position:absolute;left:2161;top:1090;width:8007;height:9355" coordorigin="2161,1090" coordsize="8007,9355" path="m2161,10445l10169,10445,10169,1090,2161,1090,2161,10445xe" filled="f" stroked="t" strokeweight="1pt" strokecolor="#771113">
                <v:path arrowok="t"/>
              </v:shape>
              <v:shape style="position:absolute;left:7673;top:9576;width:2408;height:859" type="#_x0000_t75">
                <v:imagedata r:id="rId18" o:title="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50" w:lineRule="auto"/>
        <w:ind w:left="1442" w:right="2622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7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5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9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1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8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3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3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3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3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3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45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1"/>
          <w:w w:val="93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1"/>
          <w:w w:val="10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1"/>
          <w:w w:val="96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4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3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40" w:lineRule="auto"/>
        <w:ind w:left="1903" w:right="3083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792" w:right="1972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2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5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3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3"/>
          <w:w w:val="8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9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8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8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336" w:lineRule="exact"/>
        <w:ind w:left="771" w:right="1951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  <w:position w:val="-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  <w:position w:val="-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position w:val="-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  <w:position w:val="-1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position w:val="-1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position w:val="-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position w:val="-1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position w:val="-1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  <w:position w:val="-1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position w:val="-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position w:val="-1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  <w:position w:val="-1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  <w:position w:val="-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  <w:position w:val="-1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  <w:position w:val="-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  <w:position w:val="-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  <w:position w:val="-1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  <w:position w:val="-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1"/>
          <w:w w:val="70"/>
          <w:position w:val="-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1"/>
          <w:w w:val="81"/>
          <w:position w:val="-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1"/>
          <w:w w:val="69"/>
          <w:position w:val="-1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1"/>
          <w:w w:val="75"/>
          <w:position w:val="-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  <w:position w:val="-1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" w:after="0" w:line="240" w:lineRule="auto"/>
        <w:ind w:right="82"/>
        <w:jc w:val="righ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48"/>
          <w:szCs w:val="48"/>
          <w:color w:val="771113"/>
          <w:spacing w:val="0"/>
          <w:w w:val="186"/>
        </w:rPr>
        <w:t>9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</w:rPr>
      </w:r>
    </w:p>
    <w:p>
      <w:pPr>
        <w:jc w:val="right"/>
        <w:spacing w:after="0"/>
        <w:sectPr>
          <w:pgMar w:footer="0" w:header="0" w:top="1480" w:bottom="280" w:left="1720" w:right="520"/>
          <w:footerReference w:type="default" r:id="rId16"/>
          <w:pgSz w:w="12240" w:h="1584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36pt;margin-top:36pt;width:540pt;height:686.41pt;mso-position-horizontal-relative:page;mso-position-vertical-relative:page;z-index:-702" coordorigin="720,720" coordsize="10800,13728">
            <v:group style="position:absolute;left:740;top:740;width:10760;height:13688" coordorigin="740,740" coordsize="10760,13688">
              <v:shape style="position:absolute;left:740;top:740;width:10760;height:13688" coordorigin="740,740" coordsize="10760,13688" path="m740,14428l11500,14428,11500,740,740,740,740,14428xe" filled="f" stroked="t" strokeweight="2pt" strokecolor="#771113">
                <v:path arrowok="t"/>
              </v:shape>
            </v:group>
            <v:group style="position:absolute;left:1100;top:1400;width:10040;height:8283" coordorigin="1100,1400" coordsize="10040,8283">
              <v:shape style="position:absolute;left:1100;top:1400;width:10040;height:8283" coordorigin="1100,1400" coordsize="10040,8283" path="m1100,9683l11140,9683,11140,1400,1100,1400,1100,9683e" filled="t" fillcolor="#FFFFFF" stroked="f">
                <v:path arrowok="t"/>
                <v:fill/>
              </v:shape>
              <v:shape style="position:absolute;left:1100;top:1400;width:10040;height:8283" type="#_x0000_t75">
                <v:imagedata r:id="rId20" o:title=""/>
              </v:shape>
            </v:group>
            <v:group style="position:absolute;left:1090;top:1390;width:10060;height:8303" coordorigin="1090,1390" coordsize="10060,8303">
              <v:shape style="position:absolute;left:1090;top:1390;width:10060;height:8303" coordorigin="1090,1390" coordsize="10060,8303" path="m1090,9693l11150,9693,11150,1390,1090,1390,1090,9693xe" filled="f" stroked="t" strokeweight="1pt" strokecolor="#771113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50" w:lineRule="auto"/>
        <w:ind w:left="2223" w:right="2483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7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7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7"/>
          <w:w w:val="7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7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0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5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5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5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40" w:lineRule="auto"/>
        <w:ind w:left="2237" w:right="2497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9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2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3"/>
          <w:w w:val="9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44" w:right="2904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8"/>
          <w:w w:val="9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3272" w:right="3532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7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2246" w:right="2506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1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62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1938" w:right="219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2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6"/>
          <w:w w:val="8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2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2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3"/>
          <w:w w:val="8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7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76"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2146" w:right="2407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8"/>
          <w:w w:val="84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84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41"/>
          <w:w w:val="8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9"/>
          <w:w w:val="94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34"/>
          <w:w w:val="9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64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1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59"/>
        </w:rPr>
        <w:t>’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2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76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87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10"/>
          <w:w w:val="9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31F2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3" w:after="0" w:line="240" w:lineRule="auto"/>
        <w:ind w:left="369" w:right="629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71"/>
          <w:b/>
          <w:bCs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96"/>
          <w:b/>
          <w:bCs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87"/>
          <w:b/>
          <w:bCs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94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94"/>
          <w:b/>
          <w:bCs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94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91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87"/>
          <w:b/>
          <w:bCs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8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8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88"/>
          <w:b/>
          <w:bCs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32"/>
          <w:w w:val="88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5"/>
          <w:b/>
          <w:bCs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5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5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5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85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33"/>
          <w:w w:val="85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1"/>
          <w:b/>
          <w:bCs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1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1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1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1"/>
          <w:b/>
          <w:bCs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1"/>
          <w:b/>
          <w:bCs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1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1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91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34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90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32"/>
          <w:w w:val="9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9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38"/>
          <w:w w:val="9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9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9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9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89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32"/>
          <w:w w:val="89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65"/>
          <w:b/>
          <w:bCs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2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91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95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7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91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91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2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93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90"/>
          <w:b/>
          <w:bCs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95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92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12" w:after="0" w:line="125" w:lineRule="exact"/>
        <w:ind w:left="82" w:right="342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-12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-1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-4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1"/>
          <w:b/>
          <w:bCs/>
          <w:position w:val="-12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1"/>
          <w:b/>
          <w:bCs/>
          <w:position w:val="-1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1"/>
          <w:b/>
          <w:bCs/>
          <w:position w:val="-12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1"/>
          <w:b/>
          <w:bCs/>
          <w:position w:val="-12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1"/>
          <w:b/>
          <w:bCs/>
          <w:position w:val="-12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1"/>
          <w:b/>
          <w:bCs/>
          <w:position w:val="-12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1"/>
          <w:b/>
          <w:bCs/>
          <w:position w:val="-12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1"/>
          <w:b/>
          <w:bCs/>
          <w:position w:val="-12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91"/>
          <w:b/>
          <w:bCs/>
          <w:position w:val="-12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34"/>
          <w:w w:val="91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-12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4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-12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24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-12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-5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6"/>
          <w:b/>
          <w:bCs/>
          <w:position w:val="-12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86"/>
          <w:b/>
          <w:bCs/>
          <w:position w:val="-12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22"/>
          <w:w w:val="86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6"/>
          <w:b/>
          <w:bCs/>
          <w:position w:val="-12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6"/>
          <w:b/>
          <w:bCs/>
          <w:position w:val="-1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6"/>
          <w:b/>
          <w:bCs/>
          <w:position w:val="-12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6"/>
          <w:b/>
          <w:bCs/>
          <w:position w:val="-12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6"/>
          <w:b/>
          <w:bCs/>
          <w:position w:val="-12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86"/>
          <w:b/>
          <w:bCs/>
          <w:position w:val="-12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86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26"/>
          <w:w w:val="86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83"/>
          <w:b/>
          <w:bCs/>
          <w:position w:val="-12"/>
        </w:rPr>
        <w:t>“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61"/>
          <w:b/>
          <w:bCs/>
          <w:position w:val="-12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88"/>
          <w:b/>
          <w:bCs/>
          <w:position w:val="-12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96"/>
          <w:b/>
          <w:bCs/>
          <w:position w:val="-12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22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-1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-12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-12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-21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-12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-12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-23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100"/>
          <w:b/>
          <w:bCs/>
          <w:position w:val="-12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-12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-14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100"/>
          <w:b/>
          <w:bCs/>
          <w:position w:val="-12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-1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-17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-12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0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93"/>
          <w:b/>
          <w:bCs/>
          <w:position w:val="-12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93"/>
          <w:b/>
          <w:bCs/>
          <w:position w:val="-12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93"/>
          <w:b/>
          <w:bCs/>
          <w:position w:val="-12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93"/>
          <w:b/>
          <w:bCs/>
          <w:position w:val="-12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93"/>
          <w:b/>
          <w:bCs/>
          <w:position w:val="-1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93"/>
          <w:b/>
          <w:bCs/>
          <w:position w:val="-12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93"/>
          <w:b/>
          <w:bCs/>
          <w:position w:val="-12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3"/>
          <w:w w:val="93"/>
          <w:b/>
          <w:bCs/>
          <w:position w:val="-12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93"/>
          <w:b/>
          <w:bCs/>
          <w:position w:val="-12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24"/>
          <w:w w:val="93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93"/>
          <w:b/>
          <w:bCs/>
          <w:position w:val="-12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93"/>
          <w:b/>
          <w:bCs/>
          <w:position w:val="-12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93"/>
          <w:b/>
          <w:bCs/>
          <w:position w:val="-12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93"/>
          <w:b/>
          <w:bCs/>
          <w:position w:val="-12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93"/>
          <w:b/>
          <w:bCs/>
          <w:position w:val="-12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93"/>
          <w:b/>
          <w:bCs/>
          <w:position w:val="-1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93"/>
          <w:b/>
          <w:bCs/>
          <w:position w:val="-12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93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100"/>
          <w:b/>
          <w:bCs/>
          <w:position w:val="-12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-12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-2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86"/>
          <w:b/>
          <w:bCs/>
          <w:position w:val="-12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86"/>
          <w:b/>
          <w:bCs/>
          <w:position w:val="-12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86"/>
          <w:b/>
          <w:bCs/>
          <w:position w:val="-12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86"/>
          <w:b/>
          <w:bCs/>
          <w:position w:val="-12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86"/>
          <w:b/>
          <w:bCs/>
          <w:position w:val="-1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86"/>
          <w:b/>
          <w:bCs/>
          <w:position w:val="-12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23"/>
          <w:w w:val="86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70"/>
          <w:b/>
          <w:bCs/>
          <w:position w:val="-1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102"/>
          <w:b/>
          <w:bCs/>
          <w:position w:val="-12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86"/>
          <w:b/>
          <w:bCs/>
          <w:position w:val="-12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91"/>
          <w:b/>
          <w:bCs/>
          <w:position w:val="-12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90"/>
          <w:b/>
          <w:bCs/>
          <w:position w:val="-12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"/>
          <w:w w:val="108"/>
          <w:b/>
          <w:bCs/>
          <w:position w:val="-12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83"/>
          <w:b/>
          <w:bCs/>
          <w:position w:val="-12"/>
        </w:rPr>
        <w:t>”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495" w:lineRule="exact"/>
        <w:ind w:left="941" w:right="-20"/>
        <w:jc w:val="left"/>
        <w:tabs>
          <w:tab w:pos="10000" w:val="left"/>
        </w:tabs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71"/>
          <w:b/>
          <w:bCs/>
          <w:position w:val="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96"/>
          <w:b/>
          <w:bCs/>
          <w:position w:val="1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87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94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94"/>
          <w:b/>
          <w:bCs/>
          <w:position w:val="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94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91"/>
          <w:b/>
          <w:bCs/>
          <w:position w:val="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87"/>
          <w:b/>
          <w:bCs/>
          <w:position w:val="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22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8"/>
          <w:b/>
          <w:bCs/>
          <w:position w:val="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88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88"/>
          <w:b/>
          <w:bCs/>
          <w:position w:val="1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32"/>
          <w:w w:val="88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14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2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  <w:position w:val="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  <w:position w:val="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  <w:position w:val="1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90"/>
          <w:b/>
          <w:bCs/>
          <w:position w:val="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29"/>
          <w:w w:val="9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-8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  <w:position w:val="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  <w:position w:val="1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  <w:position w:val="1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90"/>
          <w:b/>
          <w:bCs/>
          <w:position w:val="1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90"/>
          <w:b/>
          <w:bCs/>
          <w:position w:val="1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30"/>
          <w:w w:val="9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3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1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-15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8"/>
          <w:w w:val="100"/>
          <w:b/>
          <w:bCs/>
          <w:position w:val="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-4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92"/>
          <w:b/>
          <w:bCs/>
          <w:position w:val="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92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92"/>
          <w:b/>
          <w:bCs/>
          <w:position w:val="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92"/>
          <w:b/>
          <w:bCs/>
          <w:position w:val="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92"/>
          <w:b/>
          <w:bCs/>
          <w:position w:val="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92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92"/>
          <w:b/>
          <w:bCs/>
          <w:position w:val="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92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92"/>
          <w:b/>
          <w:bCs/>
          <w:position w:val="1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92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92"/>
          <w:b/>
          <w:bCs/>
          <w:position w:val="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92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92"/>
          <w:b/>
          <w:bCs/>
          <w:position w:val="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92"/>
          <w:b/>
          <w:bCs/>
          <w:position w:val="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22"/>
          <w:w w:val="92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100"/>
          <w:b/>
          <w:bCs/>
          <w:position w:val="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1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7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5"/>
          <w:w w:val="89"/>
          <w:b/>
          <w:bCs/>
          <w:position w:val="1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5"/>
          <w:w w:val="89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5"/>
          <w:w w:val="89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5"/>
          <w:w w:val="89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89"/>
          <w:b/>
          <w:bCs/>
          <w:position w:val="1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29"/>
          <w:w w:val="89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100"/>
          <w:b/>
          <w:bCs/>
          <w:position w:val="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100"/>
          <w:b/>
          <w:bCs/>
          <w:position w:val="1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100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100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6"/>
          <w:w w:val="100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771113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48"/>
          <w:szCs w:val="48"/>
          <w:color w:val="771113"/>
          <w:spacing w:val="0"/>
          <w:w w:val="105"/>
          <w:position w:val="0"/>
        </w:rPr>
        <w:t>1</w:t>
      </w:r>
      <w:r>
        <w:rPr>
          <w:rFonts w:ascii="Times New Roman" w:hAnsi="Times New Roman" w:cs="Times New Roman" w:eastAsia="Times New Roman"/>
          <w:sz w:val="48"/>
          <w:szCs w:val="48"/>
          <w:color w:val="771113"/>
          <w:spacing w:val="0"/>
          <w:w w:val="196"/>
          <w:position w:val="0"/>
        </w:rPr>
        <w:t>0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Mar w:footer="0" w:header="0" w:top="1480" w:bottom="280" w:left="840" w:right="560"/>
          <w:footerReference w:type="default" r:id="rId19"/>
          <w:pgSz w:w="12240" w:h="15840"/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36pt;margin-top:36pt;width:540pt;height:720pt;mso-position-horizontal-relative:page;mso-position-vertical-relative:page;z-index:-701" coordorigin="720,720" coordsize="10800,14400">
            <v:group style="position:absolute;left:740;top:740;width:10760;height:14360" coordorigin="740,740" coordsize="10760,14360">
              <v:shape style="position:absolute;left:740;top:740;width:10760;height:14360" coordorigin="740,740" coordsize="10760,14360" path="m740,15100l11500,15100,11500,740,740,740,740,15100xe" filled="f" stroked="t" strokeweight="2pt" strokecolor="#771113">
                <v:path arrowok="t"/>
              </v:shape>
            </v:group>
            <v:group style="position:absolute;left:3229;top:1356;width:5802;height:3905" coordorigin="3229,1356" coordsize="5802,3905">
              <v:shape style="position:absolute;left:3229;top:1356;width:5802;height:3905" coordorigin="3229,1356" coordsize="5802,3905" path="m3229,5261l9031,5261,9031,1356,3229,1356,3229,5261e" filled="t" fillcolor="#AF7665" stroked="f">
                <v:path arrowok="t"/>
                <v:fill/>
              </v:shape>
            </v:group>
            <v:group style="position:absolute;left:3199;top:1326;width:5862;height:3965" coordorigin="3199,1326" coordsize="5862,3965">
              <v:shape style="position:absolute;left:3199;top:1326;width:5862;height:3965" coordorigin="3199,1326" coordsize="5862,3965" path="m3199,5291l9061,5291,9061,1326,3199,1326,3199,5291xe" filled="f" stroked="t" strokeweight="3pt" strokecolor="#771113">
                <v:path arrowok="t"/>
              </v:shape>
              <v:shape style="position:absolute;left:3930;top:3437;width:4291;height:1234" type="#_x0000_t75">
                <v:imagedata r:id="rId22" o:title="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26" w:after="0" w:line="240" w:lineRule="auto"/>
        <w:ind w:left="3319" w:right="3279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69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80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83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97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8"/>
          <w:w w:val="91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9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91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36"/>
          <w:w w:val="9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9"/>
          <w:w w:val="89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9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91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99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FFFFFF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3652" w:right="361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69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10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9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10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9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5"/>
          <w:w w:val="88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3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6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7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87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10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0" w:after="0" w:line="240" w:lineRule="auto"/>
        <w:ind w:left="3420" w:right="338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7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9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9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9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89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10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9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75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10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8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10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81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8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89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0" w:after="0" w:line="240" w:lineRule="auto"/>
        <w:ind w:left="2890" w:right="285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5"/>
          <w:w w:val="8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5"/>
          <w:w w:val="8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5"/>
          <w:w w:val="8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5"/>
          <w:w w:val="8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5"/>
          <w:w w:val="8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24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5"/>
          <w:w w:val="88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3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75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7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10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8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FFFFF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6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7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87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10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0" w:after="0" w:line="240" w:lineRule="auto"/>
        <w:ind w:left="2651" w:right="261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2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75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10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64"/>
        </w:rPr>
        <w:t>&amp;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5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75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7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10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8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4" w:lineRule="exact"/>
        <w:ind w:left="3727" w:right="3688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0"/>
          <w:w w:val="100"/>
        </w:rPr>
        <w:t>©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69"/>
        </w:rPr>
        <w:t>C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96"/>
        </w:rPr>
        <w:t>o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94"/>
        </w:rPr>
        <w:t>p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83"/>
        </w:rPr>
        <w:t>y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105"/>
        </w:rPr>
        <w:t>r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90"/>
        </w:rPr>
        <w:t>i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80"/>
        </w:rPr>
        <w:t>g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93"/>
        </w:rPr>
        <w:t>h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3"/>
          <w:w w:val="82"/>
        </w:rPr>
        <w:t>2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3"/>
          <w:w w:val="82"/>
        </w:rPr>
        <w:t>0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3"/>
          <w:w w:val="82"/>
        </w:rPr>
        <w:t>0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3"/>
          <w:w w:val="82"/>
        </w:rPr>
        <w:t>6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0"/>
          <w:w w:val="8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20"/>
          <w:w w:val="8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3"/>
          <w:w w:val="82"/>
        </w:rPr>
        <w:t>A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3"/>
          <w:w w:val="82"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0"/>
          <w:w w:val="82"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12"/>
          <w:w w:val="8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93"/>
        </w:rPr>
        <w:t>r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93"/>
        </w:rPr>
        <w:t>i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93"/>
        </w:rPr>
        <w:t>g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93"/>
        </w:rPr>
        <w:t>h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93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105"/>
        </w:rPr>
        <w:t>r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99"/>
        </w:rPr>
        <w:t>e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91"/>
        </w:rPr>
        <w:t>s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99"/>
        </w:rPr>
        <w:t>e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105"/>
        </w:rPr>
        <w:t>r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83"/>
        </w:rPr>
        <w:t>v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99"/>
        </w:rPr>
        <w:t>e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4"/>
          <w:w w:val="95"/>
        </w:rPr>
        <w:t>d</w:t>
      </w:r>
      <w:r>
        <w:rPr>
          <w:rFonts w:ascii="Times New Roman" w:hAnsi="Times New Roman" w:cs="Times New Roman" w:eastAsia="Times New Roman"/>
          <w:sz w:val="12"/>
          <w:szCs w:val="12"/>
          <w:color w:val="FFFFFF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40" w:lineRule="auto"/>
        <w:ind w:left="3368" w:right="3348"/>
        <w:jc w:val="center"/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771113"/>
          <w:w w:val="73"/>
        </w:rPr>
        <w:t>A</w:t>
      </w:r>
      <w:r>
        <w:rPr>
          <w:rFonts w:ascii="Times New Roman" w:hAnsi="Times New Roman" w:cs="Times New Roman" w:eastAsia="Times New Roman"/>
          <w:sz w:val="40"/>
          <w:szCs w:val="40"/>
          <w:color w:val="771113"/>
          <w:w w:val="99"/>
        </w:rPr>
        <w:t>d</w:t>
      </w:r>
      <w:r>
        <w:rPr>
          <w:rFonts w:ascii="Times New Roman" w:hAnsi="Times New Roman" w:cs="Times New Roman" w:eastAsia="Times New Roman"/>
          <w:sz w:val="40"/>
          <w:szCs w:val="40"/>
          <w:color w:val="771113"/>
          <w:w w:val="103"/>
        </w:rPr>
        <w:t>a</w:t>
      </w:r>
      <w:r>
        <w:rPr>
          <w:rFonts w:ascii="Times New Roman" w:hAnsi="Times New Roman" w:cs="Times New Roman" w:eastAsia="Times New Roman"/>
          <w:sz w:val="40"/>
          <w:szCs w:val="40"/>
          <w:color w:val="771113"/>
          <w:w w:val="96"/>
        </w:rPr>
        <w:t>w</w:t>
      </w:r>
      <w:r>
        <w:rPr>
          <w:rFonts w:ascii="Times New Roman" w:hAnsi="Times New Roman" w:cs="Times New Roman" w:eastAsia="Times New Roman"/>
          <w:sz w:val="40"/>
          <w:szCs w:val="40"/>
          <w:color w:val="771113"/>
          <w:w w:val="104"/>
        </w:rPr>
        <w:t>ee</w:t>
      </w:r>
      <w:r>
        <w:rPr>
          <w:rFonts w:ascii="Times New Roman" w:hAnsi="Times New Roman" w:cs="Times New Roman" w:eastAsia="Times New Roman"/>
          <w:sz w:val="40"/>
          <w:szCs w:val="40"/>
          <w:color w:val="7711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771113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40"/>
          <w:szCs w:val="40"/>
          <w:color w:val="771113"/>
          <w:spacing w:val="0"/>
          <w:w w:val="97"/>
        </w:rPr>
        <w:t>l</w:t>
      </w:r>
      <w:r>
        <w:rPr>
          <w:rFonts w:ascii="Times New Roman" w:hAnsi="Times New Roman" w:cs="Times New Roman" w:eastAsia="Times New Roman"/>
          <w:sz w:val="40"/>
          <w:szCs w:val="40"/>
          <w:color w:val="771113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40"/>
          <w:szCs w:val="40"/>
          <w:color w:val="771113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40"/>
          <w:szCs w:val="40"/>
          <w:color w:val="771113"/>
          <w:spacing w:val="0"/>
          <w:w w:val="85"/>
        </w:rPr>
        <w:t>g</w:t>
      </w:r>
      <w:r>
        <w:rPr>
          <w:rFonts w:ascii="Times New Roman" w:hAnsi="Times New Roman" w:cs="Times New Roman" w:eastAsia="Times New Roman"/>
          <w:sz w:val="40"/>
          <w:szCs w:val="40"/>
          <w:color w:val="771113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40"/>
          <w:szCs w:val="40"/>
          <w:color w:val="771113"/>
          <w:spacing w:val="0"/>
          <w:w w:val="97"/>
        </w:rPr>
        <w:t>: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252" w:right="3232"/>
        <w:jc w:val="center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9"/>
        </w:rPr>
        <w:t>H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9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9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45"/>
          <w:w w:val="79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2"/>
        </w:rPr>
        <w:t>m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1"/>
        </w:rPr>
        <w:t>ys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7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3"/>
        </w:rPr>
        <w:t>f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7"/>
        </w:rPr>
        <w:t>;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7" w:lineRule="auto"/>
        <w:ind w:left="301" w:right="281"/>
        <w:jc w:val="center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3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3"/>
        </w:rPr>
        <w:t>V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3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47"/>
          <w:w w:val="73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ene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85"/>
        </w:rPr>
        <w:t>g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4"/>
        </w:rPr>
        <w:t>ene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14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1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7"/>
        </w:rPr>
        <w:t>;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C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MM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UN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C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34"/>
          <w:w w:val="77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2"/>
        </w:rPr>
        <w:t>m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4"/>
        </w:rPr>
        <w:t>nne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7"/>
        </w:rPr>
        <w:t>;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</w:rPr>
      </w:r>
    </w:p>
    <w:p>
      <w:pPr>
        <w:spacing w:before="8" w:after="0" w:line="240" w:lineRule="auto"/>
        <w:ind w:left="476" w:right="456"/>
        <w:jc w:val="center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ES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P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C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45"/>
          <w:w w:val="77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3"/>
        </w:rPr>
        <w:t>ff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4"/>
        </w:rPr>
        <w:t>en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4"/>
        </w:rPr>
        <w:t>c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7"/>
        </w:rPr>
        <w:t>;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auto"/>
        <w:ind w:left="419" w:right="399"/>
        <w:jc w:val="center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C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KN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W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DG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7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38"/>
          <w:w w:val="77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8"/>
        </w:rPr>
        <w:t>qu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7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2"/>
        </w:rPr>
        <w:t>m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9"/>
        </w:rPr>
        <w:t>p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1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14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4"/>
        </w:rPr>
        <w:t>c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7"/>
        </w:rPr>
        <w:t>;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auto"/>
        <w:ind w:left="70" w:right="50"/>
        <w:jc w:val="center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UN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D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S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D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63"/>
          <w:w w:val="76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4"/>
        </w:rPr>
        <w:t>m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4"/>
        </w:rPr>
        <w:t>ys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4"/>
        </w:rPr>
        <w:t>f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1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14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6"/>
        </w:rPr>
        <w:t>w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1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7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7"/>
        </w:rPr>
        <w:t>;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95" w:right="1675"/>
        <w:jc w:val="center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M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38"/>
          <w:w w:val="76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C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NN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C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6"/>
        </w:rPr>
        <w:t>D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44"/>
          <w:w w:val="76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4"/>
        </w:rPr>
        <w:t>c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14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1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231F20"/>
          <w:spacing w:val="0"/>
          <w:w w:val="108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6" w:right="146"/>
        <w:jc w:val="center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5"/>
          <w:w w:val="78"/>
          <w:b/>
          <w:bCs/>
        </w:rPr>
        <w:t>W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78"/>
          <w:b/>
          <w:bCs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66"/>
          <w:w w:val="78"/>
          <w:b/>
          <w:bCs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-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4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-3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-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3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3"/>
          <w:w w:val="90"/>
          <w:b/>
          <w:bCs/>
        </w:rPr>
        <w:t>“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3"/>
          <w:w w:val="90"/>
          <w:b/>
          <w:bCs/>
        </w:rPr>
        <w:t>h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3"/>
          <w:w w:val="90"/>
          <w:b/>
          <w:bCs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3"/>
          <w:w w:val="90"/>
          <w:b/>
          <w:bCs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3"/>
          <w:w w:val="90"/>
          <w:b/>
          <w:bCs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3"/>
          <w:w w:val="90"/>
          <w:b/>
          <w:bCs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3"/>
          <w:w w:val="90"/>
          <w:b/>
          <w:bCs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3"/>
          <w:w w:val="90"/>
          <w:b/>
          <w:bCs/>
        </w:rPr>
        <w:t>b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3"/>
          <w:w w:val="90"/>
          <w:b/>
          <w:bCs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3"/>
          <w:w w:val="90"/>
          <w:b/>
          <w:bCs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90"/>
          <w:b/>
          <w:bCs/>
        </w:rPr>
        <w:t>”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59"/>
          <w:w w:val="90"/>
          <w:b/>
          <w:bCs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90"/>
          <w:b/>
          <w:bCs/>
        </w:rPr>
        <w:t>w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88"/>
          <w:b/>
          <w:bCs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86"/>
          <w:b/>
          <w:bCs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94"/>
          <w:b/>
          <w:bCs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92"/>
          <w:b/>
          <w:bCs/>
        </w:rPr>
        <w:t>d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8"/>
          <w:b/>
          <w:bCs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</w:rPr>
      </w:r>
    </w:p>
    <w:p>
      <w:pPr>
        <w:spacing w:before="17" w:after="0" w:line="240" w:lineRule="auto"/>
        <w:ind w:left="3080" w:right="3060"/>
        <w:jc w:val="center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1"/>
          <w:w w:val="82"/>
          <w:b/>
          <w:bCs/>
        </w:rPr>
        <w:t>W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1"/>
          <w:w w:val="82"/>
          <w:b/>
          <w:bCs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1"/>
          <w:w w:val="82"/>
          <w:b/>
          <w:bCs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82"/>
          <w:b/>
          <w:bCs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60"/>
          <w:w w:val="82"/>
          <w:b/>
          <w:bCs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-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-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96"/>
          <w:b/>
          <w:bCs/>
        </w:rPr>
        <w:t>u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4"/>
          <w:w w:val="96"/>
          <w:b/>
          <w:bCs/>
        </w:rPr>
        <w:t>s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96"/>
          <w:b/>
          <w:bCs/>
        </w:rPr>
        <w:t>?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24" w:right="2003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83"/>
          <w:b/>
          <w:bCs/>
        </w:rPr>
        <w:t>“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66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86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4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80"/>
          <w:b/>
          <w:bCs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4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6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102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4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83"/>
          <w:b/>
          <w:bCs/>
        </w:rPr>
        <w:t>”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9"/>
          <w:w w:val="89"/>
          <w:b/>
          <w:bCs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9"/>
          <w:w w:val="89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9"/>
          <w:w w:val="89"/>
          <w:b/>
          <w:bCs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9"/>
          <w:w w:val="89"/>
          <w:b/>
          <w:bCs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9"/>
          <w:w w:val="89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9"/>
          <w:w w:val="89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89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45"/>
          <w:w w:val="89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7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2"/>
          <w:b/>
          <w:bCs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102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0"/>
          <w:b/>
          <w:bCs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5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95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59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86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4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85"/>
          <w:b/>
          <w:bCs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5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81"/>
          <w:b/>
          <w:bCs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320" w:right="30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9"/>
          <w:w w:val="90"/>
          <w:b/>
          <w:bCs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9"/>
          <w:w w:val="9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9"/>
          <w:w w:val="90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9"/>
          <w:w w:val="90"/>
          <w:b/>
          <w:bCs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9"/>
          <w:w w:val="9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9"/>
          <w:w w:val="90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9"/>
          <w:w w:val="90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9"/>
          <w:w w:val="90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90"/>
          <w:b/>
          <w:bCs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43"/>
          <w:w w:val="9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71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102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86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85"/>
          <w:b/>
          <w:bCs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5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87"/>
          <w:b/>
          <w:bCs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108"/>
          <w:b/>
          <w:bCs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7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6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4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5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87"/>
          <w:b/>
          <w:bCs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108"/>
          <w:b/>
          <w:bCs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7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6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6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5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108"/>
          <w:b/>
          <w:bCs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55"/>
          <w:b/>
          <w:bCs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88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0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6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5"/>
          <w:w w:val="96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87"/>
          <w:b/>
          <w:bCs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108"/>
          <w:b/>
          <w:bCs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65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4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6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2"/>
          <w:b/>
          <w:bCs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102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79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2"/>
          <w:b/>
          <w:bCs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102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86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84"/>
          <w:b/>
          <w:bCs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4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5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9"/>
          <w:b/>
          <w:bCs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79"/>
          <w:b/>
          <w:bCs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102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80"/>
          <w:b/>
          <w:bCs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4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10"/>
          <w:w w:val="93"/>
          <w:b/>
          <w:bCs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771113"/>
          <w:spacing w:val="0"/>
          <w:w w:val="108"/>
          <w:b/>
          <w:bCs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3310" w:right="3290"/>
        <w:jc w:val="center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5"/>
          <w:w w:val="100"/>
        </w:rPr>
        <w:t>P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5"/>
          <w:w w:val="100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5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5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5"/>
          <w:w w:val="100"/>
        </w:rPr>
        <w:t>s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5"/>
          <w:w w:val="100"/>
        </w:rPr>
        <w:t>j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5"/>
          <w:w w:val="100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5"/>
          <w:w w:val="100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5"/>
          <w:w w:val="98"/>
        </w:rPr>
        <w:t>u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15"/>
          <w:w w:val="91"/>
        </w:rPr>
        <w:t>s</w:t>
      </w:r>
      <w:r>
        <w:rPr>
          <w:rFonts w:ascii="Times New Roman" w:hAnsi="Times New Roman" w:cs="Times New Roman" w:eastAsia="Times New Roman"/>
          <w:sz w:val="42"/>
          <w:szCs w:val="42"/>
          <w:color w:val="771113"/>
          <w:spacing w:val="0"/>
          <w:w w:val="81"/>
        </w:rPr>
        <w:t>!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</w:rPr>
      </w:r>
    </w:p>
    <w:sectPr>
      <w:pgMar w:footer="0" w:header="0" w:top="1480" w:bottom="280" w:left="1440" w:right="1440"/>
      <w:footerReference w:type="default" r:id="rId21"/>
      <w:pgSz w:w="12240" w:h="15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auto"/>
    <w:pitch w:val="default"/>
  </w:font>
  <w:font w:name="Wingdings">
    <w:altName w:val="Wingdings"/>
    <w:charset w:val="0"/>
    <w:family w:val="auto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8.853027pt;margin-top:734.928345pt;width:22.408001pt;height:26.5991pt;mso-position-horizontal-relative:page;mso-position-vertical-relative:page;z-index:-712" type="#_x0000_t202" filled="f" stroked="f">
          <v:textbox inset="0,0,0,0">
            <w:txbxContent>
              <w:p>
                <w:pPr>
                  <w:spacing w:before="0" w:after="0" w:line="515" w:lineRule="exact"/>
                  <w:ind w:left="40" w:right="-72"/>
                  <w:jc w:val="left"/>
                  <w:rPr>
                    <w:rFonts w:ascii="Times New Roman" w:hAnsi="Times New Roman" w:cs="Times New Roman" w:eastAsia="Times New Roman"/>
                    <w:sz w:val="48"/>
                    <w:szCs w:val="48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48"/>
                    <w:szCs w:val="48"/>
                    <w:color w:val="771113"/>
                    <w:w w:val="153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48"/>
                    <w:szCs w:val="48"/>
                    <w:color w:val="771113"/>
                    <w:spacing w:val="0"/>
                    <w:w w:val="15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48"/>
                    <w:szCs w:val="48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6.499878pt;margin-top:731.463074pt;width:23.392001pt;height:26pt;mso-position-horizontal-relative:page;mso-position-vertical-relative:page;z-index:-711" type="#_x0000_t202" filled="f" stroked="f">
          <v:textbox inset="0,0,0,0">
            <w:txbxContent>
              <w:p>
                <w:pPr>
                  <w:spacing w:before="0" w:after="0" w:line="515" w:lineRule="exact"/>
                  <w:ind w:left="40" w:right="-72"/>
                  <w:jc w:val="left"/>
                  <w:rPr>
                    <w:rFonts w:ascii="Times New Roman" w:hAnsi="Times New Roman" w:cs="Times New Roman" w:eastAsia="Times New Roman"/>
                    <w:sz w:val="48"/>
                    <w:szCs w:val="48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48"/>
                    <w:szCs w:val="48"/>
                    <w:color w:val="771113"/>
                    <w:w w:val="161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48"/>
                    <w:szCs w:val="48"/>
                    <w:color w:val="771113"/>
                    <w:spacing w:val="0"/>
                    <w:w w:val="16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48"/>
                    <w:szCs w:val="48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33.764801pt;margin-top:739.805298pt;width:344.4704pt;height:14pt;mso-position-horizontal-relative:page;mso-position-vertical-relative:page;z-index:-710" type="#_x0000_t202" filled="f" stroked="f">
          <v:textbox inset="0,0,0,0">
            <w:txbxContent>
              <w:p>
                <w:pPr>
                  <w:spacing w:before="0" w:after="0" w:line="269" w:lineRule="exact"/>
                  <w:ind w:left="20" w:right="-56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74"/>
                    <w:b/>
                    <w:bCs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95"/>
                    <w:b/>
                    <w:bCs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2"/>
                    <w:b/>
                    <w:bCs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92"/>
                    <w:b/>
                    <w:bCs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22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-18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-13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-13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84"/>
                    <w:b/>
                    <w:bCs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84"/>
                    <w:b/>
                    <w:bCs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84"/>
                    <w:b/>
                    <w:bCs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84"/>
                    <w:b/>
                    <w:bCs/>
                  </w:rPr>
                  <w:t>g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84"/>
                    <w:b/>
                    <w:bCs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84"/>
                    <w:b/>
                    <w:bCs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84"/>
                    <w:b/>
                    <w:bCs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84"/>
                    <w:b/>
                    <w:bCs/>
                  </w:rPr>
                  <w:t> 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2"/>
                    <w:w w:val="84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84"/>
                    <w:b/>
                    <w:bCs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84"/>
                    <w:b/>
                    <w:bCs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4"/>
                    <w:w w:val="84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1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0"/>
                    <w:b/>
                    <w:bCs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0"/>
                    <w:b/>
                    <w:bCs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0"/>
                    <w:b/>
                    <w:bCs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0"/>
                    <w:b/>
                    <w:bCs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0"/>
                    <w:b/>
                    <w:bCs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0"/>
                    <w:b/>
                    <w:bCs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0"/>
                    <w:b/>
                    <w:bCs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0"/>
                    <w:b/>
                    <w:bCs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90"/>
                    <w:b/>
                    <w:bCs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9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10"/>
                    <w:w w:val="9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0"/>
                    <w:b/>
                    <w:bCs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0"/>
                    <w:b/>
                    <w:bCs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0"/>
                    <w:b/>
                    <w:bCs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90"/>
                    <w:b/>
                    <w:bCs/>
                  </w:rPr>
                  <w:t>k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20"/>
                    <w:w w:val="9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k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.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6.499878pt;margin-top:731.463074pt;width:25.392001pt;height:26pt;mso-position-horizontal-relative:page;mso-position-vertical-relative:page;z-index:-709" type="#_x0000_t202" filled="f" stroked="f">
          <v:textbox inset="0,0,0,0">
            <w:txbxContent>
              <w:p>
                <w:pPr>
                  <w:spacing w:before="0" w:after="0" w:line="515" w:lineRule="exact"/>
                  <w:ind w:left="40" w:right="-92"/>
                  <w:jc w:val="left"/>
                  <w:rPr>
                    <w:rFonts w:ascii="Times New Roman" w:hAnsi="Times New Roman" w:cs="Times New Roman" w:eastAsia="Times New Roman"/>
                    <w:sz w:val="48"/>
                    <w:szCs w:val="48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48"/>
                    <w:szCs w:val="48"/>
                    <w:color w:val="771113"/>
                    <w:w w:val="186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48"/>
                    <w:szCs w:val="48"/>
                    <w:color w:val="771113"/>
                    <w:spacing w:val="0"/>
                    <w:w w:val="18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48"/>
                    <w:szCs w:val="48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18.787003pt;margin-top:740.128174pt;width:374.432001pt;height:14pt;mso-position-horizontal-relative:page;mso-position-vertical-relative:page;z-index:-708" type="#_x0000_t202" filled="f" stroked="f">
          <v:textbox inset="0,0,0,0">
            <w:txbxContent>
              <w:p>
                <w:pPr>
                  <w:spacing w:before="0" w:after="0" w:line="269" w:lineRule="exact"/>
                  <w:ind w:left="20" w:right="-56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74"/>
                    <w:b/>
                    <w:bCs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95"/>
                    <w:b/>
                    <w:bCs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2"/>
                    <w:b/>
                    <w:bCs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92"/>
                    <w:b/>
                    <w:bCs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22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-18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-13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-13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2"/>
                    <w:b/>
                    <w:bCs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2"/>
                    <w:b/>
                    <w:bCs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2"/>
                    <w:b/>
                    <w:bCs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2"/>
                    <w:b/>
                    <w:bCs/>
                  </w:rPr>
                  <w:t>g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2"/>
                    <w:b/>
                    <w:bCs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2"/>
                    <w:b/>
                    <w:bCs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92"/>
                    <w:b/>
                    <w:bCs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29"/>
                    <w:w w:val="92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14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3"/>
                    <w:b/>
                    <w:bCs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3"/>
                    <w:b/>
                    <w:bCs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3"/>
                    <w:b/>
                    <w:bCs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3"/>
                    <w:b/>
                    <w:bCs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3"/>
                    <w:b/>
                    <w:bCs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3"/>
                    <w:b/>
                    <w:bCs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3"/>
                    <w:b/>
                    <w:bCs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7"/>
                    <w:w w:val="93"/>
                    <w:b/>
                    <w:bCs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93"/>
                    <w:b/>
                    <w:bCs/>
                  </w:rPr>
                  <w:t>g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30"/>
                    <w:w w:val="93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13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-6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-8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12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-4"/>
                    <w:w w:val="100"/>
                    <w:b/>
                    <w:bCs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10"/>
                    <w:w w:val="100"/>
                    <w:b/>
                    <w:bCs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8"/>
                    <w:w w:val="100"/>
                    <w:b/>
                    <w:bCs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771113"/>
                    <w:spacing w:val="0"/>
                    <w:w w:val="100"/>
                    <w:b/>
                    <w:bCs/>
                  </w:rPr>
                  <w:t>.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png"/><Relationship Id="rId8" Type="http://schemas.openxmlformats.org/officeDocument/2006/relationships/image" Target="media/image4.jpg"/><Relationship Id="rId9" Type="http://schemas.openxmlformats.org/officeDocument/2006/relationships/footer" Target="footer1.xml"/><Relationship Id="rId10" Type="http://schemas.openxmlformats.org/officeDocument/2006/relationships/image" Target="media/image5.jpg"/><Relationship Id="rId11" Type="http://schemas.openxmlformats.org/officeDocument/2006/relationships/footer" Target="footer2.xml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footer" Target="footer3.xml"/><Relationship Id="rId15" Type="http://schemas.openxmlformats.org/officeDocument/2006/relationships/footer" Target="footer4.xml"/><Relationship Id="rId16" Type="http://schemas.openxmlformats.org/officeDocument/2006/relationships/footer" Target="footer5.xml"/><Relationship Id="rId17" Type="http://schemas.openxmlformats.org/officeDocument/2006/relationships/image" Target="media/image8.jpg"/><Relationship Id="rId18" Type="http://schemas.openxmlformats.org/officeDocument/2006/relationships/image" Target="media/image9.png"/><Relationship Id="rId19" Type="http://schemas.openxmlformats.org/officeDocument/2006/relationships/footer" Target="footer6.xml"/><Relationship Id="rId20" Type="http://schemas.openxmlformats.org/officeDocument/2006/relationships/image" Target="media/image10.jpg"/><Relationship Id="rId21" Type="http://schemas.openxmlformats.org/officeDocument/2006/relationships/footer" Target="footer7.xml"/><Relationship Id="rId22" Type="http://schemas.openxmlformats.org/officeDocument/2006/relationships/image" Target="media/image1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Layout 1</dc:title>
  <dcterms:created xsi:type="dcterms:W3CDTF">2013-01-02T11:28:03Z</dcterms:created>
  <dcterms:modified xsi:type="dcterms:W3CDTF">2013-01-02T11:28:03Z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2007-12-02T00:00:00Z</vt:filetime>
  </property>
  <property fmtid="{D5CDD505-2E9C-101B-9397-08002B2CF9AE}" pid="3" name="LastSaved">
    <vt:filetime>2013-01-02T00:00:00Z</vt:filetime>
  </property>
</Properties>
</file>